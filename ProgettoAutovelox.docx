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lang w:eastAsia="en-US"/>
        </w:rPr>
        <w:id w:val="1170593728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6B7EA281" w14:textId="77777777" w:rsidR="003E70E3" w:rsidRDefault="003E70E3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1D6D6A26" wp14:editId="098DF0C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placeholder>
                                      <w:docPart w:val="DAA24C5AA61D4B2FAC100502AC0DCDF4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4-01T00:00:00Z">
                                      <w:dateFormat w:val="dd/MM/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507C3ED" w14:textId="0D2B5AAC" w:rsidR="003E70E3" w:rsidRDefault="00C46428">
                                      <w:pPr>
                                        <w:pStyle w:val="Nessunaspaziatura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01/04/2025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uppo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igura a mano libera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igura a mano libera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igura a mano libera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igura a mano libera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igura a mano libera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igura a mano libera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igura a mano libera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igura a mano libera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igura a mano libera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igura a mano libera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igura a mano 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igura a mano libera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uppo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igura a mano libera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igura a mano libera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igura a mano libera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igura a mano libera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igura a mano libera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igura a mano libera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igura a mano libera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igura a mano libera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igura a mano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igura a mano libera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igura a mano libera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D6D6A26" id="Gruppo 2" o:spid="_x0000_s1026" style="position:absolute;margin-left:0;margin-top:0;width:172.8pt;height:718.55pt;z-index:-25165516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placeholder>
                                <w:docPart w:val="DAA24C5AA61D4B2FAC100502AC0DCDF4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4-01T00:00:00Z"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507C3ED" w14:textId="0D2B5AAC" w:rsidR="003E70E3" w:rsidRDefault="00C46428">
                                <w:pPr>
                                  <w:pStyle w:val="Nessunaspaziatura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01/04/2025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po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igura a mano libera 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igura a mano libera 1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igura a mano libera 1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igura a mano libera 1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igura a mano libera 1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igura a mano libera 1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igura a mano libera 1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igura a mano libera 1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igura a mano libera 1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igura a mano libera 1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igura a mano  libera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igura a mano libera 2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o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igura a mano libera 2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igura a mano libera 2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igura a mano libera 2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igura a mano libera 2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igura a mano libera 2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igura a mano libera 2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igura a mano libera 2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igura a mano libera 2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igura a mano libera 3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igura a mano libera 3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igura a mano libera 3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42D1AAF" w14:textId="77777777" w:rsidR="003E70E3" w:rsidRDefault="008313B6">
          <w:pPr>
            <w:rPr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55B9668" wp14:editId="5E9269F3">
                    <wp:simplePos x="0" y="0"/>
                    <wp:positionH relativeFrom="page">
                      <wp:posOffset>3086100</wp:posOffset>
                    </wp:positionH>
                    <wp:positionV relativeFrom="page">
                      <wp:posOffset>1876424</wp:posOffset>
                    </wp:positionV>
                    <wp:extent cx="3779149" cy="809625"/>
                    <wp:effectExtent l="0" t="0" r="12065" b="9525"/>
                    <wp:wrapNone/>
                    <wp:docPr id="34" name="Casella di tes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9149" cy="809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71365" w14:textId="4C626DEA" w:rsidR="008313B6" w:rsidRPr="00C46428" w:rsidRDefault="00C46428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  <w:r w:rsidRPr="00C46428"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  <w:t>RELAZIONE DI SISTEMI E RETI</w:t>
                                </w:r>
                              </w:p>
                              <w:p w14:paraId="771F7648" w14:textId="3DD70262" w:rsidR="00C46428" w:rsidRPr="00C46428" w:rsidRDefault="00C46428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  <w:t>Progetto autovelox</w:t>
                                </w:r>
                              </w:p>
                              <w:p w14:paraId="01A259FA" w14:textId="77777777" w:rsidR="00C46428" w:rsidRPr="00C46428" w:rsidRDefault="00C46428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4EC009E5" w14:textId="77777777" w:rsidR="003E70E3" w:rsidRPr="00C46428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olor w:val="404040" w:themeColor="text1" w:themeTint="BF"/>
                                      <w:sz w:val="40"/>
                                      <w:szCs w:val="40"/>
                                    </w:rPr>
                                    <w:alias w:val="Sottotitolo"/>
                                    <w:tag w:val=""/>
                                    <w:id w:val="29695830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E70E3" w:rsidRPr="00C46428">
                                      <w:rPr>
                                        <w:rFonts w:cstheme="minorHAnsi"/>
                                        <w:color w:val="404040" w:themeColor="text1" w:themeTint="BF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5B9668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4" o:spid="_x0000_s1055" type="#_x0000_t202" style="position:absolute;margin-left:243pt;margin-top:147.75pt;width:297.55pt;height:63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" filled="f" stroked="f" strokeweight=".5pt">
                    <v:textbox inset="0,0,0,0">
                      <w:txbxContent>
                        <w:p w14:paraId="71471365" w14:textId="4C626DEA" w:rsidR="008313B6" w:rsidRPr="00C46428" w:rsidRDefault="00C46428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  <w:r w:rsidRPr="00C46428"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  <w:t>RELAZIONE DI SISTEMI E RETI</w:t>
                          </w:r>
                        </w:p>
                        <w:p w14:paraId="771F7648" w14:textId="3DD70262" w:rsidR="00C46428" w:rsidRPr="00C46428" w:rsidRDefault="00C46428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  <w:t>Progetto autovelox</w:t>
                          </w:r>
                        </w:p>
                        <w:p w14:paraId="01A259FA" w14:textId="77777777" w:rsidR="00C46428" w:rsidRPr="00C46428" w:rsidRDefault="00C46428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</w:p>
                        <w:p w14:paraId="4EC009E5" w14:textId="77777777" w:rsidR="003E70E3" w:rsidRPr="00C46428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olor w:val="404040" w:themeColor="text1" w:themeTint="BF"/>
                                <w:sz w:val="40"/>
                                <w:szCs w:val="40"/>
                              </w:rPr>
                              <w:alias w:val="Sottotitolo"/>
                              <w:tag w:val=""/>
                              <w:id w:val="29695830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E70E3" w:rsidRPr="00C46428">
                                <w:rPr>
                                  <w:rFonts w:cstheme="minorHAnsi"/>
                                  <w:color w:val="404040" w:themeColor="text1" w:themeTint="BF"/>
                                  <w:sz w:val="40"/>
                                  <w:szCs w:val="4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533FE" w:rsidRPr="003E70E3">
            <w:rPr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05D6C9C3" wp14:editId="1C06F058">
                    <wp:simplePos x="0" y="0"/>
                    <wp:positionH relativeFrom="margin">
                      <wp:posOffset>1995170</wp:posOffset>
                    </wp:positionH>
                    <wp:positionV relativeFrom="paragraph">
                      <wp:posOffset>2800350</wp:posOffset>
                    </wp:positionV>
                    <wp:extent cx="4091940" cy="1533525"/>
                    <wp:effectExtent l="0" t="0" r="22860" b="28575"/>
                    <wp:wrapSquare wrapText="bothSides"/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1940" cy="15335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C8428B" w14:textId="17472161" w:rsidR="003E70E3" w:rsidRPr="005B7FD3" w:rsidRDefault="005533FE">
                                <w:pPr>
                                  <w:pBdr>
                                    <w:bottom w:val="single" w:sz="6" w:space="1" w:color="auto"/>
                                  </w:pBd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AUTORI: </w:t>
                                </w:r>
                                <w:r w:rsidR="003E70E3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STUDENTI</w:t>
                                </w:r>
                                <w:r w:rsidR="00C4304C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 DELLA CLASSE </w:t>
                                </w:r>
                                <w:r w:rsidR="008313B6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–</w:t>
                                </w:r>
                                <w:r w:rsidR="00C4304C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C46428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4IB</w:t>
                                </w:r>
                              </w:p>
                              <w:p w14:paraId="31B02161" w14:textId="51DD9782" w:rsidR="008313B6" w:rsidRPr="008313B6" w:rsidRDefault="00C46428" w:rsidP="008313B6">
                                <w:pPr>
                                  <w:pStyle w:val="Paragrafoelenc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Andrea Marturano Sferra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D6C9C3" id="Casella di testo 2" o:spid="_x0000_s1056" type="#_x0000_t202" style="position:absolute;margin-left:157.1pt;margin-top:220.5pt;width:322.2pt;height:120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">
                    <v:textbox>
                      <w:txbxContent>
                        <w:p w14:paraId="4CC8428B" w14:textId="17472161" w:rsidR="003E70E3" w:rsidRPr="005B7FD3" w:rsidRDefault="005533FE">
                          <w:pPr>
                            <w:pBdr>
                              <w:bottom w:val="single" w:sz="6" w:space="1" w:color="auto"/>
                            </w:pBdr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AUTORI: </w:t>
                          </w:r>
                          <w:r w:rsidR="003E70E3" w:rsidRPr="005B7FD3">
                            <w:rPr>
                              <w:b/>
                              <w:sz w:val="36"/>
                              <w:szCs w:val="36"/>
                            </w:rPr>
                            <w:t>STUDENTI</w:t>
                          </w:r>
                          <w:r w:rsidR="00C4304C"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 DELLA CLASSE </w:t>
                          </w:r>
                          <w:r w:rsidR="008313B6" w:rsidRPr="005B7FD3">
                            <w:rPr>
                              <w:b/>
                              <w:sz w:val="36"/>
                              <w:szCs w:val="36"/>
                            </w:rPr>
                            <w:t>–</w:t>
                          </w:r>
                          <w:r w:rsidR="00C4304C"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 </w:t>
                          </w:r>
                          <w:r w:rsidR="00C46428">
                            <w:rPr>
                              <w:b/>
                              <w:sz w:val="36"/>
                              <w:szCs w:val="36"/>
                            </w:rPr>
                            <w:t>4IB</w:t>
                          </w:r>
                        </w:p>
                        <w:p w14:paraId="31B02161" w14:textId="51DD9782" w:rsidR="008313B6" w:rsidRPr="008313B6" w:rsidRDefault="00C46428" w:rsidP="008313B6">
                          <w:pPr>
                            <w:pStyle w:val="Paragrafoelenco"/>
                            <w:numPr>
                              <w:ilvl w:val="0"/>
                              <w:numId w:val="1"/>
                            </w:numPr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Andrea Marturano Sferra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3E70E3">
            <w:rPr>
              <w:sz w:val="24"/>
              <w:szCs w:val="24"/>
            </w:rPr>
            <w:br w:type="page"/>
          </w:r>
        </w:p>
      </w:sdtContent>
    </w:sdt>
    <w:p w14:paraId="0373AF54" w14:textId="77777777" w:rsidR="00B62C0E" w:rsidRDefault="00B62C0E" w:rsidP="00766B0B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62C0E" w14:paraId="62E3D215" w14:textId="77777777" w:rsidTr="00B62C0E">
        <w:trPr>
          <w:trHeight w:hRule="exact" w:val="567"/>
        </w:trPr>
        <w:tc>
          <w:tcPr>
            <w:tcW w:w="9628" w:type="dxa"/>
            <w:vAlign w:val="center"/>
          </w:tcPr>
          <w:p w14:paraId="0819DA99" w14:textId="132F2471" w:rsidR="00B62C0E" w:rsidRPr="00B62C0E" w:rsidRDefault="00C46428" w:rsidP="00B62C0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ELENCO COMANDI UTILIZZATI</w:t>
            </w:r>
          </w:p>
        </w:tc>
      </w:tr>
      <w:tr w:rsidR="00B62C0E" w14:paraId="5724F612" w14:textId="77777777" w:rsidTr="00335863">
        <w:trPr>
          <w:trHeight w:val="2414"/>
        </w:trPr>
        <w:tc>
          <w:tcPr>
            <w:tcW w:w="9628" w:type="dxa"/>
            <w:tcMar>
              <w:top w:w="227" w:type="dxa"/>
              <w:bottom w:w="227" w:type="dxa"/>
            </w:tcMar>
          </w:tcPr>
          <w:p w14:paraId="58FF59CD" w14:textId="77777777" w:rsidR="00B62C0E" w:rsidRDefault="00B62C0E" w:rsidP="004A444E">
            <w:pPr>
              <w:rPr>
                <w:sz w:val="24"/>
                <w:szCs w:val="24"/>
              </w:rPr>
            </w:pPr>
          </w:p>
        </w:tc>
      </w:tr>
    </w:tbl>
    <w:p w14:paraId="7DBFFF47" w14:textId="77777777" w:rsidR="002C12E9" w:rsidRDefault="002C12E9" w:rsidP="00766B0B">
      <w:pPr>
        <w:rPr>
          <w:sz w:val="24"/>
          <w:szCs w:val="24"/>
        </w:rPr>
      </w:pPr>
    </w:p>
    <w:p w14:paraId="3084BBD1" w14:textId="77777777" w:rsidR="002C12E9" w:rsidRDefault="002C12E9" w:rsidP="00766B0B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5207A" w14:paraId="4F45F81B" w14:textId="77777777" w:rsidTr="00457158">
        <w:trPr>
          <w:trHeight w:hRule="exact" w:val="567"/>
        </w:trPr>
        <w:tc>
          <w:tcPr>
            <w:tcW w:w="9628" w:type="dxa"/>
            <w:vAlign w:val="center"/>
          </w:tcPr>
          <w:p w14:paraId="0173B727" w14:textId="53B9C176" w:rsidR="00C5207A" w:rsidRPr="00B62C0E" w:rsidRDefault="00C46428" w:rsidP="00C5207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ELENCO CLASSI UTILIZZATE</w:t>
            </w:r>
          </w:p>
        </w:tc>
      </w:tr>
      <w:tr w:rsidR="00C5207A" w14:paraId="63766219" w14:textId="77777777" w:rsidTr="00457158">
        <w:trPr>
          <w:trHeight w:val="2414"/>
        </w:trPr>
        <w:tc>
          <w:tcPr>
            <w:tcW w:w="9628" w:type="dxa"/>
            <w:tcMar>
              <w:top w:w="227" w:type="dxa"/>
              <w:bottom w:w="227" w:type="dxa"/>
            </w:tcMar>
          </w:tcPr>
          <w:p w14:paraId="4A76EFD3" w14:textId="68707D42" w:rsidR="002C2CE9" w:rsidRDefault="002C2CE9" w:rsidP="006E7A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TesterAutovelox: questa è la classe principale e si occupa di richiamare i metodi delle varie classi e di operare le funzioni dei server.</w:t>
            </w:r>
          </w:p>
          <w:p w14:paraId="484AF94B" w14:textId="77777777" w:rsidR="002C2CE9" w:rsidRDefault="002C2CE9" w:rsidP="006E7A9C">
            <w:pPr>
              <w:rPr>
                <w:sz w:val="24"/>
                <w:szCs w:val="24"/>
              </w:rPr>
            </w:pPr>
          </w:p>
          <w:p w14:paraId="514792FE" w14:textId="69C4BB79" w:rsidR="00C5207A" w:rsidRDefault="00C61523" w:rsidP="006E7A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Classe autovelox: </w:t>
            </w:r>
            <w:r w:rsidR="002C2CE9">
              <w:rPr>
                <w:sz w:val="24"/>
                <w:szCs w:val="24"/>
              </w:rPr>
              <w:t>questa classe si occupa di contenere le informazioni di ogni autovelox, ad esempio, la regione il comune il nome la data ecc…</w:t>
            </w:r>
          </w:p>
          <w:p w14:paraId="4A4C12B4" w14:textId="67FFF9DE" w:rsidR="002C2CE9" w:rsidRDefault="002C2CE9" w:rsidP="006E7A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Contiene inoltre un toString che permette di stampare le informazioni di ogni autovelox;</w:t>
            </w:r>
          </w:p>
        </w:tc>
      </w:tr>
    </w:tbl>
    <w:p w14:paraId="648412BE" w14:textId="77777777" w:rsidR="00C46428" w:rsidRDefault="00C46428" w:rsidP="00C46428">
      <w:pPr>
        <w:jc w:val="center"/>
        <w:rPr>
          <w:sz w:val="24"/>
          <w:szCs w:val="24"/>
        </w:rPr>
      </w:pPr>
    </w:p>
    <w:p w14:paraId="7BA2BF0B" w14:textId="77777777" w:rsidR="00C46428" w:rsidRDefault="00C46428" w:rsidP="00C46428">
      <w:pPr>
        <w:jc w:val="center"/>
        <w:rPr>
          <w:sz w:val="24"/>
          <w:szCs w:val="24"/>
        </w:rPr>
      </w:pPr>
    </w:p>
    <w:p w14:paraId="5357C36B" w14:textId="77777777" w:rsidR="00C46428" w:rsidRDefault="00C46428" w:rsidP="00C46428">
      <w:pPr>
        <w:jc w:val="center"/>
        <w:rPr>
          <w:sz w:val="24"/>
          <w:szCs w:val="24"/>
        </w:rPr>
      </w:pPr>
    </w:p>
    <w:p w14:paraId="7858D288" w14:textId="77777777" w:rsidR="00C46428" w:rsidRDefault="00C46428" w:rsidP="00C46428">
      <w:pPr>
        <w:jc w:val="center"/>
        <w:rPr>
          <w:sz w:val="24"/>
          <w:szCs w:val="24"/>
        </w:rPr>
      </w:pPr>
    </w:p>
    <w:p w14:paraId="2A7CA551" w14:textId="77777777" w:rsidR="00C46428" w:rsidRDefault="00C46428" w:rsidP="00C46428">
      <w:pPr>
        <w:jc w:val="center"/>
        <w:rPr>
          <w:sz w:val="24"/>
          <w:szCs w:val="24"/>
        </w:rPr>
      </w:pPr>
    </w:p>
    <w:p w14:paraId="2564AF82" w14:textId="77777777" w:rsidR="00C46428" w:rsidRDefault="00C46428" w:rsidP="00C46428">
      <w:pPr>
        <w:jc w:val="center"/>
        <w:rPr>
          <w:sz w:val="24"/>
          <w:szCs w:val="24"/>
        </w:rPr>
      </w:pPr>
    </w:p>
    <w:p w14:paraId="03DDAF2A" w14:textId="77777777" w:rsidR="00C46428" w:rsidRDefault="00C46428" w:rsidP="00C46428">
      <w:pPr>
        <w:jc w:val="center"/>
        <w:rPr>
          <w:sz w:val="24"/>
          <w:szCs w:val="24"/>
        </w:rPr>
      </w:pPr>
    </w:p>
    <w:p w14:paraId="056C7D56" w14:textId="77777777" w:rsidR="00C46428" w:rsidRDefault="00C46428" w:rsidP="00C46428">
      <w:pPr>
        <w:jc w:val="center"/>
        <w:rPr>
          <w:sz w:val="24"/>
          <w:szCs w:val="24"/>
        </w:rPr>
      </w:pPr>
    </w:p>
    <w:p w14:paraId="5E93777A" w14:textId="77777777" w:rsidR="00C46428" w:rsidRDefault="00C46428" w:rsidP="00C46428">
      <w:pPr>
        <w:jc w:val="center"/>
        <w:rPr>
          <w:sz w:val="24"/>
          <w:szCs w:val="24"/>
        </w:rPr>
      </w:pPr>
    </w:p>
    <w:p w14:paraId="01E8D357" w14:textId="77777777" w:rsidR="00C46428" w:rsidRDefault="00C46428" w:rsidP="00C46428">
      <w:pPr>
        <w:jc w:val="center"/>
        <w:rPr>
          <w:sz w:val="24"/>
          <w:szCs w:val="24"/>
        </w:rPr>
      </w:pPr>
    </w:p>
    <w:p w14:paraId="177C3AC1" w14:textId="77777777" w:rsidR="00C46428" w:rsidRDefault="00C46428" w:rsidP="00C46428">
      <w:pPr>
        <w:jc w:val="center"/>
        <w:rPr>
          <w:sz w:val="24"/>
          <w:szCs w:val="24"/>
        </w:rPr>
      </w:pPr>
    </w:p>
    <w:p w14:paraId="13492A44" w14:textId="77777777" w:rsidR="00C46428" w:rsidRDefault="00C46428" w:rsidP="00C46428">
      <w:pPr>
        <w:jc w:val="center"/>
        <w:rPr>
          <w:sz w:val="24"/>
          <w:szCs w:val="24"/>
        </w:rPr>
      </w:pPr>
    </w:p>
    <w:p w14:paraId="3F6B4530" w14:textId="77777777" w:rsidR="00B66D53" w:rsidRDefault="00B66D53" w:rsidP="00B66D53">
      <w:pPr>
        <w:jc w:val="center"/>
        <w:rPr>
          <w:b/>
          <w:sz w:val="24"/>
          <w:szCs w:val="24"/>
        </w:rPr>
      </w:pPr>
    </w:p>
    <w:p w14:paraId="624E4B6C" w14:textId="70B05209" w:rsidR="00B66D53" w:rsidRDefault="00B66D53" w:rsidP="00B66D53">
      <w:pPr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RICHIESTE NELLA CONSEGNA</w:t>
      </w:r>
    </w:p>
    <w:p w14:paraId="4833CBC9" w14:textId="14C1F8E0" w:rsidR="00C46428" w:rsidRPr="00B66D53" w:rsidRDefault="00C46428" w:rsidP="00C46428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Leggere e interpretare un file CSV, organizzando i dati in una struttura interna.</w:t>
      </w:r>
    </w:p>
    <w:p w14:paraId="707564DE" w14:textId="7859B59A" w:rsidR="00C46428" w:rsidRPr="00B66D53" w:rsidRDefault="00B66D53" w:rsidP="00C46428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Offrire un’interfaccia di comunicazione remota tramite socket per ricevere richieste e inviare risposte al client.</w:t>
      </w:r>
    </w:p>
    <w:p w14:paraId="2498C3C4" w14:textId="4DEBF2C0" w:rsidR="00B66D53" w:rsidRPr="00B66D53" w:rsidRDefault="00B66D53" w:rsidP="00C46428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Gestire in modo robusto eventuali errori, come richieste non valide o malformate.</w:t>
      </w:r>
    </w:p>
    <w:p w14:paraId="6FCC92E1" w14:textId="3E355C10" w:rsidR="00B66D53" w:rsidRPr="00B66D53" w:rsidRDefault="00B66D53" w:rsidP="00C46428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Permettere all’utente di inviare richieste specifiche al server.</w:t>
      </w:r>
    </w:p>
    <w:p w14:paraId="20199CF8" w14:textId="2A884743" w:rsidR="00B66D53" w:rsidRDefault="00B66D53" w:rsidP="00C46428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Mostrare in modo chiaro e leggibile i dati ricevuti dal server</w:t>
      </w:r>
    </w:p>
    <w:p w14:paraId="49229D7F" w14:textId="26DEF1C9" w:rsidR="00B66D53" w:rsidRDefault="00B66D53" w:rsidP="00B66D53">
      <w:pPr>
        <w:pStyle w:val="Paragrafoelenco"/>
        <w:rPr>
          <w:bCs/>
          <w:sz w:val="24"/>
          <w:szCs w:val="24"/>
        </w:rPr>
      </w:pPr>
    </w:p>
    <w:p w14:paraId="51EE7E71" w14:textId="77777777" w:rsidR="00B66D53" w:rsidRDefault="00B66D53" w:rsidP="00B66D53">
      <w:pPr>
        <w:pStyle w:val="Paragrafoelenco"/>
        <w:rPr>
          <w:bCs/>
          <w:sz w:val="24"/>
          <w:szCs w:val="24"/>
        </w:rPr>
      </w:pPr>
    </w:p>
    <w:p w14:paraId="4DCD6FCB" w14:textId="77777777" w:rsidR="00B66D53" w:rsidRPr="00B66D53" w:rsidRDefault="00B66D53" w:rsidP="00B66D53">
      <w:pPr>
        <w:pStyle w:val="Paragrafoelenco"/>
        <w:rPr>
          <w:bCs/>
          <w:sz w:val="24"/>
          <w:szCs w:val="24"/>
        </w:rPr>
      </w:pPr>
    </w:p>
    <w:p w14:paraId="66DF43A0" w14:textId="1E323CF3" w:rsidR="00B66D53" w:rsidRPr="00B66D53" w:rsidRDefault="00B66D53" w:rsidP="00B66D53">
      <w:pPr>
        <w:pStyle w:val="Paragrafoelenco"/>
        <w:rPr>
          <w:bCs/>
          <w:sz w:val="24"/>
          <w:szCs w:val="24"/>
        </w:rPr>
      </w:pPr>
    </w:p>
    <w:p w14:paraId="0858F85E" w14:textId="7E7CE902" w:rsidR="00B66D53" w:rsidRDefault="00B66D53" w:rsidP="00B66D53">
      <w:pPr>
        <w:pStyle w:val="Paragrafoelenco"/>
        <w:rPr>
          <w:b/>
          <w:sz w:val="24"/>
          <w:szCs w:val="24"/>
        </w:rPr>
      </w:pPr>
      <w:r>
        <w:rPr>
          <w:b/>
          <w:sz w:val="24"/>
          <w:szCs w:val="24"/>
        </w:rPr>
        <w:t>REUISITI TECNICI</w:t>
      </w:r>
    </w:p>
    <w:p w14:paraId="1903F12F" w14:textId="77777777" w:rsidR="00B66D53" w:rsidRDefault="00B66D53" w:rsidP="00B66D53">
      <w:pPr>
        <w:pStyle w:val="Paragrafoelenco"/>
        <w:jc w:val="center"/>
        <w:rPr>
          <w:b/>
          <w:sz w:val="24"/>
          <w:szCs w:val="24"/>
        </w:rPr>
      </w:pPr>
    </w:p>
    <w:p w14:paraId="1D41E671" w14:textId="2FBC6193" w:rsidR="00B66D53" w:rsidRPr="00B66D53" w:rsidRDefault="00B66D53" w:rsidP="00B66D53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Utilizzare i socket del linguaggio Java per la comunicazione client/server.</w:t>
      </w:r>
    </w:p>
    <w:p w14:paraId="68F80F41" w14:textId="2ABD9BE3" w:rsidR="00B66D53" w:rsidRPr="00B66D53" w:rsidRDefault="00B66D53" w:rsidP="00B66D53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Garantire che il codice sia ben documentato e conforme alle buone pratiche di programmazione.</w:t>
      </w:r>
    </w:p>
    <w:p w14:paraId="1319E829" w14:textId="5D46A7A5" w:rsidR="00B66D53" w:rsidRDefault="00B66D53" w:rsidP="00B66D53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Gestire contemporaneamente più client con l’uso di thread sul lato server.</w:t>
      </w:r>
    </w:p>
    <w:p w14:paraId="7A9A4A2B" w14:textId="17616FFF" w:rsidR="00B66D53" w:rsidRDefault="00B66D53" w:rsidP="00B66D53">
      <w:pPr>
        <w:rPr>
          <w:bCs/>
          <w:sz w:val="24"/>
          <w:szCs w:val="24"/>
        </w:rPr>
      </w:pPr>
    </w:p>
    <w:p w14:paraId="10123DF1" w14:textId="77777777" w:rsidR="00B66D53" w:rsidRPr="00B66D53" w:rsidRDefault="00B66D53" w:rsidP="00B66D53">
      <w:pPr>
        <w:rPr>
          <w:bCs/>
          <w:sz w:val="24"/>
          <w:szCs w:val="24"/>
        </w:rPr>
      </w:pPr>
    </w:p>
    <w:p w14:paraId="6F2848B0" w14:textId="777987D6" w:rsidR="00B66D53" w:rsidRDefault="00B66D53" w:rsidP="00B66D53">
      <w:pPr>
        <w:pStyle w:val="Paragrafoelenco"/>
        <w:rPr>
          <w:b/>
          <w:sz w:val="24"/>
          <w:szCs w:val="24"/>
        </w:rPr>
      </w:pPr>
    </w:p>
    <w:p w14:paraId="0C5D1F58" w14:textId="602A2714" w:rsidR="00B66D53" w:rsidRDefault="00B66D53" w:rsidP="00B66D53">
      <w:pPr>
        <w:pStyle w:val="Paragrafoelenco"/>
        <w:rPr>
          <w:b/>
          <w:sz w:val="24"/>
          <w:szCs w:val="24"/>
        </w:rPr>
      </w:pPr>
      <w:r>
        <w:rPr>
          <w:b/>
          <w:sz w:val="24"/>
          <w:szCs w:val="24"/>
        </w:rPr>
        <w:t>ESTENSIONI</w:t>
      </w:r>
    </w:p>
    <w:p w14:paraId="4C2A267F" w14:textId="0813B620" w:rsidR="00B66D53" w:rsidRDefault="00B66D53" w:rsidP="00B66D53">
      <w:pPr>
        <w:pStyle w:val="Paragrafoelenco"/>
        <w:jc w:val="center"/>
        <w:rPr>
          <w:b/>
          <w:sz w:val="24"/>
          <w:szCs w:val="24"/>
        </w:rPr>
      </w:pPr>
    </w:p>
    <w:p w14:paraId="773E90E2" w14:textId="1A4BBC79" w:rsidR="00B66D53" w:rsidRPr="00B66D53" w:rsidRDefault="00B66D53" w:rsidP="00B66D53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Implementare funzioni avanzate come la possibilità di filtrare o ordinare i dati.</w:t>
      </w:r>
    </w:p>
    <w:p w14:paraId="668A221B" w14:textId="74A2F5D3" w:rsidR="00B66D53" w:rsidRPr="00B66D53" w:rsidRDefault="00B66D53" w:rsidP="00B66D53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Realizzare un client avanzato dotato di interfaccia grafica.</w:t>
      </w:r>
    </w:p>
    <w:p w14:paraId="398D8016" w14:textId="245BE668" w:rsidR="00B66D53" w:rsidRPr="00B66D53" w:rsidRDefault="00B66D53" w:rsidP="00B66D53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Implementare analoga applicazione client/server su protocollo UDP.</w:t>
      </w:r>
    </w:p>
    <w:p w14:paraId="0560F9CF" w14:textId="77777777" w:rsidR="005B6F26" w:rsidRDefault="005B6F26" w:rsidP="00766B0B">
      <w:pPr>
        <w:rPr>
          <w:b/>
          <w:sz w:val="24"/>
          <w:szCs w:val="24"/>
        </w:rPr>
      </w:pPr>
    </w:p>
    <w:p w14:paraId="745C2667" w14:textId="77777777" w:rsidR="005B6F26" w:rsidRDefault="005B6F26" w:rsidP="00766B0B">
      <w:pPr>
        <w:rPr>
          <w:b/>
          <w:sz w:val="24"/>
          <w:szCs w:val="24"/>
        </w:rPr>
        <w:sectPr w:rsidR="005B6F26" w:rsidSect="000078F5">
          <w:headerReference w:type="default" r:id="rId12"/>
          <w:footerReference w:type="default" r:id="rId13"/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0A994122" w14:textId="34647EA2" w:rsidR="00C46428" w:rsidRDefault="00C46428" w:rsidP="00C46428">
      <w:pPr>
        <w:pBdr>
          <w:bottom w:val="single" w:sz="6" w:space="12" w:color="auto"/>
        </w:pBdr>
        <w:rPr>
          <w:b/>
          <w:sz w:val="24"/>
          <w:szCs w:val="24"/>
        </w:rPr>
      </w:pPr>
    </w:p>
    <w:p w14:paraId="2C358CF5" w14:textId="71558283" w:rsidR="0074052C" w:rsidRDefault="00C46428" w:rsidP="00C46428">
      <w:pPr>
        <w:pBdr>
          <w:bottom w:val="single" w:sz="6" w:space="12" w:color="auto"/>
        </w:pBdr>
        <w:jc w:val="center"/>
        <w:rPr>
          <w:sz w:val="24"/>
          <w:szCs w:val="24"/>
        </w:rPr>
      </w:pPr>
      <w:r>
        <w:rPr>
          <w:b/>
          <w:sz w:val="24"/>
          <w:szCs w:val="24"/>
        </w:rPr>
        <w:t>DESCRIZIONE DEL CODICE IMPIEGATO</w:t>
      </w:r>
    </w:p>
    <w:sectPr w:rsidR="0074052C" w:rsidSect="000078F5">
      <w:pgSz w:w="11906" w:h="16838"/>
      <w:pgMar w:top="1417" w:right="1134" w:bottom="1134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22DC1E" w14:textId="77777777" w:rsidR="002F3502" w:rsidRDefault="002F3502" w:rsidP="00766B0B">
      <w:pPr>
        <w:spacing w:after="0" w:line="240" w:lineRule="auto"/>
      </w:pPr>
      <w:r>
        <w:separator/>
      </w:r>
    </w:p>
  </w:endnote>
  <w:endnote w:type="continuationSeparator" w:id="0">
    <w:p w14:paraId="1D3D3BC5" w14:textId="77777777" w:rsidR="002F3502" w:rsidRDefault="002F3502" w:rsidP="00766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C488EC3-D3C2-4F9B-A8F7-0E25A62C3AF3}"/>
    <w:embedBold r:id="rId2" w:fontKey="{75A87CCF-2E58-4EEA-A280-87F78A5AC177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377464"/>
      <w:docPartObj>
        <w:docPartGallery w:val="Page Numbers (Bottom of Page)"/>
        <w:docPartUnique/>
      </w:docPartObj>
    </w:sdtPr>
    <w:sdtContent>
      <w:p w14:paraId="28927074" w14:textId="77777777" w:rsidR="001E506E" w:rsidRDefault="001E506E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FD3">
          <w:rPr>
            <w:noProof/>
          </w:rPr>
          <w:t>4</w:t>
        </w:r>
        <w:r>
          <w:fldChar w:fldCharType="end"/>
        </w:r>
      </w:p>
    </w:sdtContent>
  </w:sdt>
  <w:p w14:paraId="14F0D9ED" w14:textId="77777777" w:rsidR="001E506E" w:rsidRDefault="001E506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784B68" w14:textId="77777777" w:rsidR="002F3502" w:rsidRDefault="002F3502" w:rsidP="00766B0B">
      <w:pPr>
        <w:spacing w:after="0" w:line="240" w:lineRule="auto"/>
      </w:pPr>
      <w:r>
        <w:separator/>
      </w:r>
    </w:p>
  </w:footnote>
  <w:footnote w:type="continuationSeparator" w:id="0">
    <w:p w14:paraId="6915DA57" w14:textId="77777777" w:rsidR="002F3502" w:rsidRDefault="002F3502" w:rsidP="00766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F98A4C" w14:textId="77777777" w:rsidR="00766B0B" w:rsidRDefault="00766B0B">
    <w:pPr>
      <w:pStyle w:val="Intestazione"/>
    </w:pPr>
    <w:r>
      <w:rPr>
        <w:noProof/>
        <w:lang w:eastAsia="it-IT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476EA3" wp14:editId="6F6C33A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tango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o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3D6E25D" w14:textId="5AF17040" w:rsidR="00766B0B" w:rsidRDefault="00C46428">
                              <w:pPr>
                                <w:pStyle w:val="Intestazion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PROGETTO AUTOVELOX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0476EA3" id="Rettango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o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3D6E25D" w14:textId="5AF17040" w:rsidR="00766B0B" w:rsidRDefault="00C46428">
                        <w:pPr>
                          <w:pStyle w:val="Intestazion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PROGETTO AUTOVELOX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D3E28"/>
    <w:multiLevelType w:val="hybridMultilevel"/>
    <w:tmpl w:val="6C9063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39709B"/>
    <w:multiLevelType w:val="hybridMultilevel"/>
    <w:tmpl w:val="8DD0DABC"/>
    <w:lvl w:ilvl="0" w:tplc="B6C4F6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8634707">
    <w:abstractNumId w:val="1"/>
  </w:num>
  <w:num w:numId="2" w16cid:durableId="8992451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attachedTemplate r:id="rId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2E9"/>
    <w:rsid w:val="000078F5"/>
    <w:rsid w:val="00016F6B"/>
    <w:rsid w:val="00034B65"/>
    <w:rsid w:val="0003750E"/>
    <w:rsid w:val="000D1A39"/>
    <w:rsid w:val="000E76A2"/>
    <w:rsid w:val="00100A07"/>
    <w:rsid w:val="001237F3"/>
    <w:rsid w:val="001718D0"/>
    <w:rsid w:val="00190767"/>
    <w:rsid w:val="001E506E"/>
    <w:rsid w:val="001E775F"/>
    <w:rsid w:val="002A2677"/>
    <w:rsid w:val="002C12E9"/>
    <w:rsid w:val="002C2CE9"/>
    <w:rsid w:val="002C7E75"/>
    <w:rsid w:val="002F3502"/>
    <w:rsid w:val="002F4F68"/>
    <w:rsid w:val="00326B6D"/>
    <w:rsid w:val="00335863"/>
    <w:rsid w:val="003E70E3"/>
    <w:rsid w:val="00414713"/>
    <w:rsid w:val="00423B55"/>
    <w:rsid w:val="0046446C"/>
    <w:rsid w:val="004A444E"/>
    <w:rsid w:val="004A6C64"/>
    <w:rsid w:val="004B2008"/>
    <w:rsid w:val="004B4CDF"/>
    <w:rsid w:val="00530264"/>
    <w:rsid w:val="005533FE"/>
    <w:rsid w:val="00580A25"/>
    <w:rsid w:val="005A796C"/>
    <w:rsid w:val="005B4F38"/>
    <w:rsid w:val="005B6F26"/>
    <w:rsid w:val="005B7FD3"/>
    <w:rsid w:val="005D48C9"/>
    <w:rsid w:val="00621C08"/>
    <w:rsid w:val="0066095D"/>
    <w:rsid w:val="006E7A9C"/>
    <w:rsid w:val="0074052C"/>
    <w:rsid w:val="0074709C"/>
    <w:rsid w:val="00751AB8"/>
    <w:rsid w:val="00766B0B"/>
    <w:rsid w:val="00773B26"/>
    <w:rsid w:val="00774197"/>
    <w:rsid w:val="008313B6"/>
    <w:rsid w:val="008451F1"/>
    <w:rsid w:val="00854E5E"/>
    <w:rsid w:val="00885692"/>
    <w:rsid w:val="0089697D"/>
    <w:rsid w:val="008E2BF9"/>
    <w:rsid w:val="00956A5B"/>
    <w:rsid w:val="009850D4"/>
    <w:rsid w:val="009A3480"/>
    <w:rsid w:val="009B789C"/>
    <w:rsid w:val="009F4FE3"/>
    <w:rsid w:val="00A17BB7"/>
    <w:rsid w:val="00A204BE"/>
    <w:rsid w:val="00A30F86"/>
    <w:rsid w:val="00A334DD"/>
    <w:rsid w:val="00A44E80"/>
    <w:rsid w:val="00A75186"/>
    <w:rsid w:val="00B02F82"/>
    <w:rsid w:val="00B229ED"/>
    <w:rsid w:val="00B334E6"/>
    <w:rsid w:val="00B62C0E"/>
    <w:rsid w:val="00B66D53"/>
    <w:rsid w:val="00BA7B4D"/>
    <w:rsid w:val="00C17EE7"/>
    <w:rsid w:val="00C4304C"/>
    <w:rsid w:val="00C46428"/>
    <w:rsid w:val="00C5207A"/>
    <w:rsid w:val="00C61523"/>
    <w:rsid w:val="00D05616"/>
    <w:rsid w:val="00D56F6D"/>
    <w:rsid w:val="00D86F35"/>
    <w:rsid w:val="00DF02AC"/>
    <w:rsid w:val="00E06662"/>
    <w:rsid w:val="00E07356"/>
    <w:rsid w:val="00E15C8B"/>
    <w:rsid w:val="00E3331C"/>
    <w:rsid w:val="00E40FEE"/>
    <w:rsid w:val="00E575E9"/>
    <w:rsid w:val="00E67026"/>
    <w:rsid w:val="00EA34DD"/>
    <w:rsid w:val="00EC5065"/>
    <w:rsid w:val="00EE548E"/>
    <w:rsid w:val="00F02280"/>
    <w:rsid w:val="00F35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A03822"/>
  <w15:chartTrackingRefBased/>
  <w15:docId w15:val="{5238D486-981D-4AA1-8E23-ED4D6B456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334E6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66B0B"/>
  </w:style>
  <w:style w:type="paragraph" w:styleId="Pidipagina">
    <w:name w:val="footer"/>
    <w:basedOn w:val="Normale"/>
    <w:link w:val="Pidipagina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66B0B"/>
  </w:style>
  <w:style w:type="table" w:styleId="Grigliatabella">
    <w:name w:val="Table Grid"/>
    <w:basedOn w:val="Tabellanormale"/>
    <w:uiPriority w:val="39"/>
    <w:rsid w:val="00766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basedOn w:val="Carpredefinitoparagrafo"/>
    <w:uiPriority w:val="99"/>
    <w:semiHidden/>
    <w:unhideWhenUsed/>
    <w:rsid w:val="00B229E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229E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229E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229E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229E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229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229ED"/>
    <w:rPr>
      <w:rFonts w:ascii="Segoe UI" w:hAnsi="Segoe UI" w:cs="Segoe UI"/>
      <w:sz w:val="18"/>
      <w:szCs w:val="18"/>
    </w:rPr>
  </w:style>
  <w:style w:type="paragraph" w:styleId="Nessunaspaziatura">
    <w:name w:val="No Spacing"/>
    <w:link w:val="NessunaspaziaturaCarattere"/>
    <w:uiPriority w:val="1"/>
    <w:qFormat/>
    <w:rsid w:val="003E70E3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E70E3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8313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sa\Documents\RelazioneElettronic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AA24C5AA61D4B2FAC100502AC0DCDF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827926F7-D854-43A2-9837-F4765F09BC29}"/>
      </w:docPartPr>
      <w:docPartBody>
        <w:p w:rsidR="005F24BA" w:rsidRDefault="005F24BA">
          <w:pPr>
            <w:pStyle w:val="DAA24C5AA61D4B2FAC100502AC0DCDF4"/>
          </w:pPr>
          <w:r>
            <w:rPr>
              <w:color w:val="FFFFFF" w:themeColor="background1"/>
              <w:sz w:val="28"/>
              <w:szCs w:val="28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BA"/>
    <w:rsid w:val="00326B6D"/>
    <w:rsid w:val="005F24BA"/>
    <w:rsid w:val="00BE3BCC"/>
    <w:rsid w:val="00BF345C"/>
    <w:rsid w:val="00D86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5F24BA"/>
    <w:rPr>
      <w:color w:val="808080"/>
    </w:rPr>
  </w:style>
  <w:style w:type="paragraph" w:customStyle="1" w:styleId="DAA24C5AA61D4B2FAC100502AC0DCDF4">
    <w:name w:val="DAA24C5AA61D4B2FAC100502AC0DCD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2025-04-01T00:00:00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b9532c9-1e24-469a-832f-3278c74fab6b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3838D4B7842D42BB734E0D1005856A" ma:contentTypeVersion="13" ma:contentTypeDescription="Creare un nuovo documento." ma:contentTypeScope="" ma:versionID="bd17359d994b2800bc6b229e241fddfa">
  <xsd:schema xmlns:xsd="http://www.w3.org/2001/XMLSchema" xmlns:xs="http://www.w3.org/2001/XMLSchema" xmlns:p="http://schemas.microsoft.com/office/2006/metadata/properties" xmlns:ns3="0b9532c9-1e24-469a-832f-3278c74fab6b" xmlns:ns4="3a15e6af-edf4-4a69-b856-39593768b579" targetNamespace="http://schemas.microsoft.com/office/2006/metadata/properties" ma:root="true" ma:fieldsID="6ac6e9d3bbbab8f1dbdcca136c4980a2" ns3:_="" ns4:_="">
    <xsd:import namespace="0b9532c9-1e24-469a-832f-3278c74fab6b"/>
    <xsd:import namespace="3a15e6af-edf4-4a69-b856-39593768b5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9532c9-1e24-469a-832f-3278c74fab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5e6af-edf4-4a69-b856-39593768b57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F77D8F-721E-4BB1-A571-22A0CF696178}">
  <ds:schemaRefs>
    <ds:schemaRef ds:uri="http://schemas.microsoft.com/office/2006/metadata/properties"/>
    <ds:schemaRef ds:uri="http://schemas.microsoft.com/office/infopath/2007/PartnerControls"/>
    <ds:schemaRef ds:uri="0b9532c9-1e24-469a-832f-3278c74fab6b"/>
  </ds:schemaRefs>
</ds:datastoreItem>
</file>

<file path=customXml/itemProps3.xml><?xml version="1.0" encoding="utf-8"?>
<ds:datastoreItem xmlns:ds="http://schemas.openxmlformats.org/officeDocument/2006/customXml" ds:itemID="{40EEBCA7-855A-4262-8E9D-6532002A3A4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496675B-915E-4EDA-8604-3BF6DA0F2F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9532c9-1e24-469a-832f-3278c74fab6b"/>
    <ds:schemaRef ds:uri="3a15e6af-edf4-4a69-b856-39593768b5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9F2C9777-03A9-4B14-97C7-4E4A30E148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RelazioneElettronica.dotx</Template>
  <TotalTime>66</TotalTime>
  <Pages>1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PROGETTO AUTOVELOX</vt:lpstr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PROGETTO AUTOVELOX</dc:title>
  <dc:subject/>
  <dc:creator>Cristiano Massaro</dc:creator>
  <cp:keywords/>
  <dc:description/>
  <cp:lastModifiedBy>Andrea Marturano Sferra</cp:lastModifiedBy>
  <cp:revision>5</cp:revision>
  <dcterms:created xsi:type="dcterms:W3CDTF">2025-01-08T12:06:00Z</dcterms:created>
  <dcterms:modified xsi:type="dcterms:W3CDTF">2025-04-08T11:24:00Z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0x010100F73838D4B7842D42BB734E0D1005856A</vt:lpwstr>
  </property>
</Properties>
</file>