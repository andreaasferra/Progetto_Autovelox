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eastAsia="en-US"/>
        </w:rPr>
        <w:id w:val="1170593728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6B7EA281" w14:textId="77777777" w:rsidR="003E70E3" w:rsidRDefault="003E70E3">
          <w:pPr>
            <w:pStyle w:val="Nessunaspaziatura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1D6D6A26" wp14:editId="098DF0C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tango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agono 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-650599894"/>
                                    <w:placeholder>
                                      <w:docPart w:val="DAA24C5AA61D4B2FAC100502AC0DCDF4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4-01T00:00:00Z">
                                      <w:dateFormat w:val="dd/MM/yyyy"/>
                                      <w:lid w:val="it-IT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507C3ED" w14:textId="0D2B5AAC" w:rsidR="003E70E3" w:rsidRDefault="00C46428">
                                      <w:pPr>
                                        <w:pStyle w:val="Nessunaspaziatura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01/04/2025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uppo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8" name="Gruppo 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9" name="Figura a mano libera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igura a mano libera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igura a mano libera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igura a mano libera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igura a mano libera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igura a mano libera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igura a mano libera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igura a mano libera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igura a mano libera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igura a mano libera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igura a mano  libera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igura a mano libera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1" name="Gruppo 2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2" name="Figura a mano libera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igura a mano libera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igura a mano libera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igura a mano libera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igura a mano libera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igura a mano libera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igura a mano libera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igura a mano libera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igura a mano libera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igura a mano libera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igura a mano libera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D6D6A26" id="Gruppo 2" o:spid="_x0000_s1026" style="position:absolute;margin-left:0;margin-top:0;width:172.8pt;height:718.55pt;z-index:-251655168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">
                    <v:rect id="Rettango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o 5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DajxAAAANoAAAAPAAAAZHJzL2Rvd25yZXYueG1sRI/dasJA&#10;FITvhb7DcgTv6iaK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E24NqP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-650599894"/>
                              <w:placeholder>
                                <w:docPart w:val="DAA24C5AA61D4B2FAC100502AC0DCDF4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4-01T00:00:00Z">
                                <w:dateFormat w:val="dd/MM/yyyy"/>
                                <w:lid w:val="it-IT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507C3ED" w14:textId="0D2B5AAC" w:rsidR="003E70E3" w:rsidRDefault="00C46428">
                                <w:pPr>
                                  <w:pStyle w:val="Nessunaspaziatura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01/04/2025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po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uppo 8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<o:lock v:ext="edit" aspectratio="t"/>
                        <v:shape id="Figura a mano libera 9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igura a mano libera 10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igura a mano libera 11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igura a mano libera 12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igura a mano libera 13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igura a mano libera 14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igura a mano libera 15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gdHwAAAANsAAAAPAAAAZHJzL2Rvd25yZXYueG1sRE/dasIw&#10;FL4f+A7hCN6MmU7Y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C+4HR8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igura a mano libera 16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igura a mano libera 17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igura a mano libera 18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igura a mano  libera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igura a mano libera 20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po 21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<o:lock v:ext="edit" aspectratio="t"/>
                        <v:shape id="Figura a mano libera 22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igura a mano libera 23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igura a mano libera 24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igura a mano libera 25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igura a mano libera 26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igura a mano libera 27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igura a mano libera 28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igura a mano libera 29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igura a mano libera 30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igura a mano libera 31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igura a mano libera 32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742D1AAF" w14:textId="77777777" w:rsidR="003E70E3" w:rsidRDefault="008313B6">
          <w:pPr>
            <w:rPr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55B9668" wp14:editId="5E9269F3">
                    <wp:simplePos x="0" y="0"/>
                    <wp:positionH relativeFrom="page">
                      <wp:posOffset>3086100</wp:posOffset>
                    </wp:positionH>
                    <wp:positionV relativeFrom="page">
                      <wp:posOffset>1876424</wp:posOffset>
                    </wp:positionV>
                    <wp:extent cx="3779149" cy="809625"/>
                    <wp:effectExtent l="0" t="0" r="12065" b="9525"/>
                    <wp:wrapNone/>
                    <wp:docPr id="34" name="Casella di testo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79149" cy="8096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471365" w14:textId="4C626DEA" w:rsidR="008313B6" w:rsidRPr="00C46428" w:rsidRDefault="00C46428">
                                <w:pPr>
                                  <w:pStyle w:val="Nessunaspaziatura"/>
                                  <w:rPr>
                                    <w:rFonts w:eastAsiaTheme="majorEastAsia" w:cstheme="minorHAnsi"/>
                                    <w:b/>
                                    <w:color w:val="262626" w:themeColor="text1" w:themeTint="D9"/>
                                    <w:sz w:val="40"/>
                                    <w:szCs w:val="40"/>
                                  </w:rPr>
                                </w:pPr>
                                <w:r w:rsidRPr="00C46428">
                                  <w:rPr>
                                    <w:rFonts w:eastAsiaTheme="majorEastAsia" w:cstheme="minorHAnsi"/>
                                    <w:b/>
                                    <w:color w:val="262626" w:themeColor="text1" w:themeTint="D9"/>
                                    <w:sz w:val="40"/>
                                    <w:szCs w:val="40"/>
                                  </w:rPr>
                                  <w:t>RELAZIONE DI SISTEMI E RETI</w:t>
                                </w:r>
                              </w:p>
                              <w:p w14:paraId="771F7648" w14:textId="3DD70262" w:rsidR="00C46428" w:rsidRPr="00C46428" w:rsidRDefault="00C46428">
                                <w:pPr>
                                  <w:pStyle w:val="Nessunaspaziatura"/>
                                  <w:rPr>
                                    <w:rFonts w:eastAsiaTheme="majorEastAsia" w:cstheme="minorHAnsi"/>
                                    <w:b/>
                                    <w:color w:val="262626" w:themeColor="text1" w:themeTint="D9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eastAsiaTheme="majorEastAsia" w:cstheme="minorHAnsi"/>
                                    <w:b/>
                                    <w:color w:val="262626" w:themeColor="text1" w:themeTint="D9"/>
                                    <w:sz w:val="40"/>
                                    <w:szCs w:val="40"/>
                                  </w:rPr>
                                  <w:t>Progetto autovelox</w:t>
                                </w:r>
                              </w:p>
                              <w:p w14:paraId="01A259FA" w14:textId="77777777" w:rsidR="00C46428" w:rsidRPr="00C46428" w:rsidRDefault="00C46428">
                                <w:pPr>
                                  <w:pStyle w:val="Nessunaspaziatura"/>
                                  <w:rPr>
                                    <w:rFonts w:eastAsiaTheme="majorEastAsia" w:cstheme="minorHAnsi"/>
                                    <w:b/>
                                    <w:color w:val="262626" w:themeColor="text1" w:themeTint="D9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4EC009E5" w14:textId="77777777" w:rsidR="003E70E3" w:rsidRPr="00C46428" w:rsidRDefault="00773B2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rFonts w:cstheme="minorHAnsi"/>
                                      <w:color w:val="404040" w:themeColor="text1" w:themeTint="BF"/>
                                      <w:sz w:val="40"/>
                                      <w:szCs w:val="40"/>
                                    </w:rPr>
                                    <w:alias w:val="Sottotitolo"/>
                                    <w:tag w:val=""/>
                                    <w:id w:val="296958306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E70E3" w:rsidRPr="00C46428">
                                      <w:rPr>
                                        <w:rFonts w:cstheme="minorHAnsi"/>
                                        <w:color w:val="404040" w:themeColor="text1" w:themeTint="BF"/>
                                        <w:sz w:val="40"/>
                                        <w:szCs w:val="4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55B9668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34" o:spid="_x0000_s1055" type="#_x0000_t202" style="position:absolute;margin-left:243pt;margin-top:147.75pt;width:297.55pt;height:63.7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" filled="f" stroked="f" strokeweight=".5pt">
                    <v:textbox inset="0,0,0,0">
                      <w:txbxContent>
                        <w:p w14:paraId="71471365" w14:textId="4C626DEA" w:rsidR="008313B6" w:rsidRPr="00C46428" w:rsidRDefault="00C46428">
                          <w:pPr>
                            <w:pStyle w:val="Nessunaspaziatura"/>
                            <w:rPr>
                              <w:rFonts w:eastAsiaTheme="majorEastAsia" w:cstheme="minorHAnsi"/>
                              <w:b/>
                              <w:color w:val="262626" w:themeColor="text1" w:themeTint="D9"/>
                              <w:sz w:val="40"/>
                              <w:szCs w:val="40"/>
                            </w:rPr>
                          </w:pPr>
                          <w:r w:rsidRPr="00C46428">
                            <w:rPr>
                              <w:rFonts w:eastAsiaTheme="majorEastAsia" w:cstheme="minorHAnsi"/>
                              <w:b/>
                              <w:color w:val="262626" w:themeColor="text1" w:themeTint="D9"/>
                              <w:sz w:val="40"/>
                              <w:szCs w:val="40"/>
                            </w:rPr>
                            <w:t>RELAZIONE DI SISTEMI E RETI</w:t>
                          </w:r>
                        </w:p>
                        <w:p w14:paraId="771F7648" w14:textId="3DD70262" w:rsidR="00C46428" w:rsidRPr="00C46428" w:rsidRDefault="00C46428">
                          <w:pPr>
                            <w:pStyle w:val="Nessunaspaziatura"/>
                            <w:rPr>
                              <w:rFonts w:eastAsiaTheme="majorEastAsia" w:cstheme="minorHAnsi"/>
                              <w:b/>
                              <w:color w:val="262626" w:themeColor="text1" w:themeTint="D9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eastAsiaTheme="majorEastAsia" w:cstheme="minorHAnsi"/>
                              <w:b/>
                              <w:color w:val="262626" w:themeColor="text1" w:themeTint="D9"/>
                              <w:sz w:val="40"/>
                              <w:szCs w:val="40"/>
                            </w:rPr>
                            <w:t>Progetto autovelox</w:t>
                          </w:r>
                        </w:p>
                        <w:p w14:paraId="01A259FA" w14:textId="77777777" w:rsidR="00C46428" w:rsidRPr="00C46428" w:rsidRDefault="00C46428">
                          <w:pPr>
                            <w:pStyle w:val="Nessunaspaziatura"/>
                            <w:rPr>
                              <w:rFonts w:eastAsiaTheme="majorEastAsia" w:cstheme="minorHAnsi"/>
                              <w:b/>
                              <w:color w:val="262626" w:themeColor="text1" w:themeTint="D9"/>
                              <w:sz w:val="40"/>
                              <w:szCs w:val="40"/>
                            </w:rPr>
                          </w:pPr>
                        </w:p>
                        <w:p w14:paraId="4EC009E5" w14:textId="77777777" w:rsidR="003E70E3" w:rsidRPr="00C46428" w:rsidRDefault="00773B26">
                          <w:pPr>
                            <w:spacing w:before="120"/>
                            <w:rPr>
                              <w:color w:val="404040" w:themeColor="text1" w:themeTint="BF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rFonts w:cstheme="minorHAnsi"/>
                                <w:color w:val="404040" w:themeColor="text1" w:themeTint="BF"/>
                                <w:sz w:val="40"/>
                                <w:szCs w:val="40"/>
                              </w:rPr>
                              <w:alias w:val="Sottotitolo"/>
                              <w:tag w:val=""/>
                              <w:id w:val="296958306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3E70E3" w:rsidRPr="00C46428">
                                <w:rPr>
                                  <w:rFonts w:cstheme="minorHAnsi"/>
                                  <w:color w:val="404040" w:themeColor="text1" w:themeTint="BF"/>
                                  <w:sz w:val="40"/>
                                  <w:szCs w:val="4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5533FE" w:rsidRPr="003E70E3">
            <w:rPr>
              <w:noProof/>
              <w:sz w:val="24"/>
              <w:szCs w:val="24"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05D6C9C3" wp14:editId="1C06F058">
                    <wp:simplePos x="0" y="0"/>
                    <wp:positionH relativeFrom="margin">
                      <wp:posOffset>1995170</wp:posOffset>
                    </wp:positionH>
                    <wp:positionV relativeFrom="paragraph">
                      <wp:posOffset>2800350</wp:posOffset>
                    </wp:positionV>
                    <wp:extent cx="4091940" cy="1533525"/>
                    <wp:effectExtent l="0" t="0" r="22860" b="28575"/>
                    <wp:wrapSquare wrapText="bothSides"/>
                    <wp:docPr id="217" name="Casella di tes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91940" cy="15335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CC8428B" w14:textId="17472161" w:rsidR="003E70E3" w:rsidRPr="005B7FD3" w:rsidRDefault="005533FE">
                                <w:pPr>
                                  <w:pBdr>
                                    <w:bottom w:val="single" w:sz="6" w:space="1" w:color="auto"/>
                                  </w:pBdr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 xml:space="preserve">AUTORI: </w:t>
                                </w:r>
                                <w:r w:rsidR="003E70E3"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STUDENTI</w:t>
                                </w:r>
                                <w:r w:rsidR="00C4304C"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 xml:space="preserve"> DELLA CLASSE </w:t>
                                </w:r>
                                <w:r w:rsidR="008313B6"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–</w:t>
                                </w:r>
                                <w:r w:rsidR="00C4304C"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C46428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4IB</w:t>
                                </w:r>
                              </w:p>
                              <w:p w14:paraId="31B02161" w14:textId="51DD9782" w:rsidR="008313B6" w:rsidRPr="008313B6" w:rsidRDefault="00C46428" w:rsidP="008313B6">
                                <w:pPr>
                                  <w:pStyle w:val="Paragrafoelenco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Andrea Marturano Sferra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5D6C9C3" id="Casella di testo 2" o:spid="_x0000_s1056" type="#_x0000_t202" style="position:absolute;margin-left:157.1pt;margin-top:220.5pt;width:322.2pt;height:120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">
                    <v:textbox>
                      <w:txbxContent>
                        <w:p w14:paraId="4CC8428B" w14:textId="17472161" w:rsidR="003E70E3" w:rsidRPr="005B7FD3" w:rsidRDefault="005533FE">
                          <w:pPr>
                            <w:pBdr>
                              <w:bottom w:val="single" w:sz="6" w:space="1" w:color="auto"/>
                            </w:pBdr>
                            <w:rPr>
                              <w:b/>
                              <w:sz w:val="36"/>
                              <w:szCs w:val="36"/>
                            </w:rPr>
                          </w:pPr>
                          <w:r w:rsidRPr="005B7FD3">
                            <w:rPr>
                              <w:b/>
                              <w:sz w:val="36"/>
                              <w:szCs w:val="36"/>
                            </w:rPr>
                            <w:t xml:space="preserve">AUTORI: </w:t>
                          </w:r>
                          <w:r w:rsidR="003E70E3" w:rsidRPr="005B7FD3">
                            <w:rPr>
                              <w:b/>
                              <w:sz w:val="36"/>
                              <w:szCs w:val="36"/>
                            </w:rPr>
                            <w:t>STUDENTI</w:t>
                          </w:r>
                          <w:r w:rsidR="00C4304C" w:rsidRPr="005B7FD3">
                            <w:rPr>
                              <w:b/>
                              <w:sz w:val="36"/>
                              <w:szCs w:val="36"/>
                            </w:rPr>
                            <w:t xml:space="preserve"> DELLA CLASSE </w:t>
                          </w:r>
                          <w:r w:rsidR="008313B6" w:rsidRPr="005B7FD3">
                            <w:rPr>
                              <w:b/>
                              <w:sz w:val="36"/>
                              <w:szCs w:val="36"/>
                            </w:rPr>
                            <w:t>–</w:t>
                          </w:r>
                          <w:r w:rsidR="00C4304C" w:rsidRPr="005B7FD3">
                            <w:rPr>
                              <w:b/>
                              <w:sz w:val="36"/>
                              <w:szCs w:val="36"/>
                            </w:rPr>
                            <w:t xml:space="preserve"> </w:t>
                          </w:r>
                          <w:r w:rsidR="00C46428">
                            <w:rPr>
                              <w:b/>
                              <w:sz w:val="36"/>
                              <w:szCs w:val="36"/>
                            </w:rPr>
                            <w:t>4IB</w:t>
                          </w:r>
                        </w:p>
                        <w:p w14:paraId="31B02161" w14:textId="51DD9782" w:rsidR="008313B6" w:rsidRPr="008313B6" w:rsidRDefault="00C46428" w:rsidP="008313B6">
                          <w:pPr>
                            <w:pStyle w:val="Paragrafoelenco"/>
                            <w:numPr>
                              <w:ilvl w:val="0"/>
                              <w:numId w:val="1"/>
                            </w:numPr>
                            <w:rPr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36"/>
                              <w:szCs w:val="36"/>
                            </w:rPr>
                            <w:t>Andrea Marturano Sferra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3E70E3">
            <w:rPr>
              <w:sz w:val="24"/>
              <w:szCs w:val="24"/>
            </w:rPr>
            <w:br w:type="page"/>
          </w:r>
        </w:p>
      </w:sdtContent>
    </w:sdt>
    <w:p w14:paraId="0373AF54" w14:textId="77777777" w:rsidR="00B62C0E" w:rsidRDefault="00B62C0E" w:rsidP="00766B0B">
      <w:pPr>
        <w:rPr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62C0E" w14:paraId="62E3D215" w14:textId="77777777" w:rsidTr="00B62C0E">
        <w:trPr>
          <w:trHeight w:hRule="exact" w:val="567"/>
        </w:trPr>
        <w:tc>
          <w:tcPr>
            <w:tcW w:w="9628" w:type="dxa"/>
            <w:vAlign w:val="center"/>
          </w:tcPr>
          <w:p w14:paraId="0819DA99" w14:textId="132F2471" w:rsidR="00B62C0E" w:rsidRPr="00B62C0E" w:rsidRDefault="00C46428" w:rsidP="00B62C0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ELENCO COMANDI UTILIZZATI</w:t>
            </w:r>
          </w:p>
        </w:tc>
      </w:tr>
      <w:tr w:rsidR="00B62C0E" w14:paraId="5724F612" w14:textId="77777777" w:rsidTr="00335863">
        <w:trPr>
          <w:trHeight w:val="2414"/>
        </w:trPr>
        <w:tc>
          <w:tcPr>
            <w:tcW w:w="9628" w:type="dxa"/>
            <w:tcMar>
              <w:top w:w="227" w:type="dxa"/>
              <w:bottom w:w="227" w:type="dxa"/>
            </w:tcMar>
          </w:tcPr>
          <w:p w14:paraId="58FF59CD" w14:textId="77777777" w:rsidR="00B62C0E" w:rsidRDefault="00B62C0E" w:rsidP="004A444E">
            <w:pPr>
              <w:rPr>
                <w:sz w:val="24"/>
                <w:szCs w:val="24"/>
              </w:rPr>
            </w:pPr>
          </w:p>
        </w:tc>
      </w:tr>
    </w:tbl>
    <w:p w14:paraId="7DBFFF47" w14:textId="77777777" w:rsidR="002C12E9" w:rsidRDefault="002C12E9" w:rsidP="00766B0B">
      <w:pPr>
        <w:rPr>
          <w:sz w:val="24"/>
          <w:szCs w:val="24"/>
        </w:rPr>
      </w:pPr>
    </w:p>
    <w:p w14:paraId="3084BBD1" w14:textId="77777777" w:rsidR="002C12E9" w:rsidRDefault="002C12E9" w:rsidP="00766B0B">
      <w:pPr>
        <w:rPr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5207A" w14:paraId="4F45F81B" w14:textId="77777777" w:rsidTr="00457158">
        <w:trPr>
          <w:trHeight w:hRule="exact" w:val="567"/>
        </w:trPr>
        <w:tc>
          <w:tcPr>
            <w:tcW w:w="9628" w:type="dxa"/>
            <w:vAlign w:val="center"/>
          </w:tcPr>
          <w:p w14:paraId="0173B727" w14:textId="53B9C176" w:rsidR="00C5207A" w:rsidRPr="00B62C0E" w:rsidRDefault="00C46428" w:rsidP="00C5207A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ELENCO CLASSI UTILIZZATE</w:t>
            </w:r>
          </w:p>
        </w:tc>
      </w:tr>
      <w:tr w:rsidR="00C5207A" w14:paraId="63766219" w14:textId="77777777" w:rsidTr="00457158">
        <w:trPr>
          <w:trHeight w:val="2414"/>
        </w:trPr>
        <w:tc>
          <w:tcPr>
            <w:tcW w:w="9628" w:type="dxa"/>
            <w:tcMar>
              <w:top w:w="227" w:type="dxa"/>
              <w:bottom w:w="227" w:type="dxa"/>
            </w:tcMar>
          </w:tcPr>
          <w:p w14:paraId="4A4C12B4" w14:textId="77777777" w:rsidR="00C5207A" w:rsidRDefault="00C5207A" w:rsidP="006E7A9C">
            <w:pPr>
              <w:rPr>
                <w:sz w:val="24"/>
                <w:szCs w:val="24"/>
              </w:rPr>
            </w:pPr>
          </w:p>
        </w:tc>
      </w:tr>
    </w:tbl>
    <w:p w14:paraId="648412BE" w14:textId="77777777" w:rsidR="00C46428" w:rsidRDefault="00C46428" w:rsidP="00C46428">
      <w:pPr>
        <w:jc w:val="center"/>
        <w:rPr>
          <w:sz w:val="24"/>
          <w:szCs w:val="24"/>
        </w:rPr>
      </w:pPr>
    </w:p>
    <w:p w14:paraId="7BA2BF0B" w14:textId="77777777" w:rsidR="00C46428" w:rsidRDefault="00C46428" w:rsidP="00C46428">
      <w:pPr>
        <w:jc w:val="center"/>
        <w:rPr>
          <w:sz w:val="24"/>
          <w:szCs w:val="24"/>
        </w:rPr>
      </w:pPr>
    </w:p>
    <w:p w14:paraId="5357C36B" w14:textId="77777777" w:rsidR="00C46428" w:rsidRDefault="00C46428" w:rsidP="00C46428">
      <w:pPr>
        <w:jc w:val="center"/>
        <w:rPr>
          <w:sz w:val="24"/>
          <w:szCs w:val="24"/>
        </w:rPr>
      </w:pPr>
    </w:p>
    <w:p w14:paraId="7858D288" w14:textId="77777777" w:rsidR="00C46428" w:rsidRDefault="00C46428" w:rsidP="00C46428">
      <w:pPr>
        <w:jc w:val="center"/>
        <w:rPr>
          <w:sz w:val="24"/>
          <w:szCs w:val="24"/>
        </w:rPr>
      </w:pPr>
    </w:p>
    <w:p w14:paraId="2A7CA551" w14:textId="77777777" w:rsidR="00C46428" w:rsidRDefault="00C46428" w:rsidP="00C46428">
      <w:pPr>
        <w:jc w:val="center"/>
        <w:rPr>
          <w:sz w:val="24"/>
          <w:szCs w:val="24"/>
        </w:rPr>
      </w:pPr>
    </w:p>
    <w:p w14:paraId="2564AF82" w14:textId="77777777" w:rsidR="00C46428" w:rsidRDefault="00C46428" w:rsidP="00C46428">
      <w:pPr>
        <w:jc w:val="center"/>
        <w:rPr>
          <w:sz w:val="24"/>
          <w:szCs w:val="24"/>
        </w:rPr>
      </w:pPr>
    </w:p>
    <w:p w14:paraId="03DDAF2A" w14:textId="77777777" w:rsidR="00C46428" w:rsidRDefault="00C46428" w:rsidP="00C46428">
      <w:pPr>
        <w:jc w:val="center"/>
        <w:rPr>
          <w:sz w:val="24"/>
          <w:szCs w:val="24"/>
        </w:rPr>
      </w:pPr>
    </w:p>
    <w:p w14:paraId="056C7D56" w14:textId="77777777" w:rsidR="00C46428" w:rsidRDefault="00C46428" w:rsidP="00C46428">
      <w:pPr>
        <w:jc w:val="center"/>
        <w:rPr>
          <w:sz w:val="24"/>
          <w:szCs w:val="24"/>
        </w:rPr>
      </w:pPr>
    </w:p>
    <w:p w14:paraId="5E93777A" w14:textId="77777777" w:rsidR="00C46428" w:rsidRDefault="00C46428" w:rsidP="00C46428">
      <w:pPr>
        <w:jc w:val="center"/>
        <w:rPr>
          <w:sz w:val="24"/>
          <w:szCs w:val="24"/>
        </w:rPr>
      </w:pPr>
    </w:p>
    <w:p w14:paraId="01E8D357" w14:textId="77777777" w:rsidR="00C46428" w:rsidRDefault="00C46428" w:rsidP="00C46428">
      <w:pPr>
        <w:jc w:val="center"/>
        <w:rPr>
          <w:sz w:val="24"/>
          <w:szCs w:val="24"/>
        </w:rPr>
      </w:pPr>
    </w:p>
    <w:p w14:paraId="177C3AC1" w14:textId="77777777" w:rsidR="00C46428" w:rsidRDefault="00C46428" w:rsidP="00C46428">
      <w:pPr>
        <w:jc w:val="center"/>
        <w:rPr>
          <w:sz w:val="24"/>
          <w:szCs w:val="24"/>
        </w:rPr>
      </w:pPr>
    </w:p>
    <w:p w14:paraId="13492A44" w14:textId="77777777" w:rsidR="00C46428" w:rsidRDefault="00C46428" w:rsidP="00C46428">
      <w:pPr>
        <w:jc w:val="center"/>
        <w:rPr>
          <w:sz w:val="24"/>
          <w:szCs w:val="24"/>
        </w:rPr>
      </w:pPr>
    </w:p>
    <w:p w14:paraId="3F6B4530" w14:textId="77777777" w:rsidR="00B66D53" w:rsidRDefault="00B66D53" w:rsidP="00B66D53">
      <w:pPr>
        <w:jc w:val="center"/>
        <w:rPr>
          <w:b/>
          <w:sz w:val="24"/>
          <w:szCs w:val="24"/>
        </w:rPr>
      </w:pPr>
    </w:p>
    <w:p w14:paraId="624E4B6C" w14:textId="70B05209" w:rsidR="00B66D53" w:rsidRDefault="00B66D53" w:rsidP="00B66D53">
      <w:pPr>
        <w:ind w:firstLine="708"/>
        <w:rPr>
          <w:b/>
          <w:sz w:val="24"/>
          <w:szCs w:val="24"/>
        </w:rPr>
      </w:pPr>
      <w:r>
        <w:rPr>
          <w:b/>
          <w:sz w:val="24"/>
          <w:szCs w:val="24"/>
        </w:rPr>
        <w:t>RICHIESTE NELLA CONSEGNA</w:t>
      </w:r>
    </w:p>
    <w:p w14:paraId="4833CBC9" w14:textId="14C1F8E0" w:rsidR="00C46428" w:rsidRPr="00B66D53" w:rsidRDefault="00C46428" w:rsidP="00C46428">
      <w:pPr>
        <w:pStyle w:val="Paragrafoelenco"/>
        <w:numPr>
          <w:ilvl w:val="0"/>
          <w:numId w:val="2"/>
        </w:numPr>
        <w:rPr>
          <w:bCs/>
          <w:sz w:val="24"/>
          <w:szCs w:val="24"/>
        </w:rPr>
      </w:pPr>
      <w:r w:rsidRPr="00B66D53">
        <w:rPr>
          <w:bCs/>
          <w:sz w:val="24"/>
          <w:szCs w:val="24"/>
        </w:rPr>
        <w:t>Leggere e interpretare un file CSV, organizzando i dati in una struttura interna.</w:t>
      </w:r>
    </w:p>
    <w:p w14:paraId="707564DE" w14:textId="7859B59A" w:rsidR="00C46428" w:rsidRPr="00B66D53" w:rsidRDefault="00B66D53" w:rsidP="00C46428">
      <w:pPr>
        <w:pStyle w:val="Paragrafoelenco"/>
        <w:numPr>
          <w:ilvl w:val="0"/>
          <w:numId w:val="2"/>
        </w:numPr>
        <w:rPr>
          <w:bCs/>
          <w:sz w:val="24"/>
          <w:szCs w:val="24"/>
        </w:rPr>
      </w:pPr>
      <w:r w:rsidRPr="00B66D53">
        <w:rPr>
          <w:bCs/>
          <w:sz w:val="24"/>
          <w:szCs w:val="24"/>
        </w:rPr>
        <w:t>Offrire un’interfaccia di comunicazione remota tramite socket per ricevere richieste e inviare risposte al client.</w:t>
      </w:r>
    </w:p>
    <w:p w14:paraId="2498C3C4" w14:textId="4DEBF2C0" w:rsidR="00B66D53" w:rsidRPr="00B66D53" w:rsidRDefault="00B66D53" w:rsidP="00C46428">
      <w:pPr>
        <w:pStyle w:val="Paragrafoelenco"/>
        <w:numPr>
          <w:ilvl w:val="0"/>
          <w:numId w:val="2"/>
        </w:numPr>
        <w:rPr>
          <w:bCs/>
          <w:sz w:val="24"/>
          <w:szCs w:val="24"/>
        </w:rPr>
      </w:pPr>
      <w:r w:rsidRPr="00B66D53">
        <w:rPr>
          <w:bCs/>
          <w:sz w:val="24"/>
          <w:szCs w:val="24"/>
        </w:rPr>
        <w:t>Gestire in modo robusto eventuali errori, come richieste non valide o malformate.</w:t>
      </w:r>
    </w:p>
    <w:p w14:paraId="6FCC92E1" w14:textId="3E355C10" w:rsidR="00B66D53" w:rsidRPr="00B66D53" w:rsidRDefault="00B66D53" w:rsidP="00C46428">
      <w:pPr>
        <w:pStyle w:val="Paragrafoelenco"/>
        <w:numPr>
          <w:ilvl w:val="0"/>
          <w:numId w:val="2"/>
        </w:numPr>
        <w:rPr>
          <w:bCs/>
          <w:sz w:val="24"/>
          <w:szCs w:val="24"/>
        </w:rPr>
      </w:pPr>
      <w:r w:rsidRPr="00B66D53">
        <w:rPr>
          <w:bCs/>
          <w:sz w:val="24"/>
          <w:szCs w:val="24"/>
        </w:rPr>
        <w:t>Permettere all’utente di inviare richieste specifiche al server.</w:t>
      </w:r>
    </w:p>
    <w:p w14:paraId="20199CF8" w14:textId="2A884743" w:rsidR="00B66D53" w:rsidRDefault="00B66D53" w:rsidP="00C46428">
      <w:pPr>
        <w:pStyle w:val="Paragrafoelenco"/>
        <w:numPr>
          <w:ilvl w:val="0"/>
          <w:numId w:val="2"/>
        </w:numPr>
        <w:rPr>
          <w:bCs/>
          <w:sz w:val="24"/>
          <w:szCs w:val="24"/>
        </w:rPr>
      </w:pPr>
      <w:r w:rsidRPr="00B66D53">
        <w:rPr>
          <w:bCs/>
          <w:sz w:val="24"/>
          <w:szCs w:val="24"/>
        </w:rPr>
        <w:t>Mostrare in modo chiaro e leggibile i dati ricevuti dal server</w:t>
      </w:r>
    </w:p>
    <w:p w14:paraId="49229D7F" w14:textId="26DEF1C9" w:rsidR="00B66D53" w:rsidRDefault="00B66D53" w:rsidP="00B66D53">
      <w:pPr>
        <w:pStyle w:val="Paragrafoelenco"/>
        <w:rPr>
          <w:bCs/>
          <w:sz w:val="24"/>
          <w:szCs w:val="24"/>
        </w:rPr>
      </w:pPr>
    </w:p>
    <w:p w14:paraId="51EE7E71" w14:textId="77777777" w:rsidR="00B66D53" w:rsidRDefault="00B66D53" w:rsidP="00B66D53">
      <w:pPr>
        <w:pStyle w:val="Paragrafoelenco"/>
        <w:rPr>
          <w:bCs/>
          <w:sz w:val="24"/>
          <w:szCs w:val="24"/>
        </w:rPr>
      </w:pPr>
    </w:p>
    <w:p w14:paraId="4DCD6FCB" w14:textId="77777777" w:rsidR="00B66D53" w:rsidRPr="00B66D53" w:rsidRDefault="00B66D53" w:rsidP="00B66D53">
      <w:pPr>
        <w:pStyle w:val="Paragrafoelenco"/>
        <w:rPr>
          <w:bCs/>
          <w:sz w:val="24"/>
          <w:szCs w:val="24"/>
        </w:rPr>
      </w:pPr>
    </w:p>
    <w:p w14:paraId="66DF43A0" w14:textId="1E323CF3" w:rsidR="00B66D53" w:rsidRPr="00B66D53" w:rsidRDefault="00B66D53" w:rsidP="00B66D53">
      <w:pPr>
        <w:pStyle w:val="Paragrafoelenco"/>
        <w:rPr>
          <w:bCs/>
          <w:sz w:val="24"/>
          <w:szCs w:val="24"/>
        </w:rPr>
      </w:pPr>
    </w:p>
    <w:p w14:paraId="0858F85E" w14:textId="7E7CE902" w:rsidR="00B66D53" w:rsidRDefault="00B66D53" w:rsidP="00B66D53">
      <w:pPr>
        <w:pStyle w:val="Paragrafoelenco"/>
        <w:rPr>
          <w:b/>
          <w:sz w:val="24"/>
          <w:szCs w:val="24"/>
        </w:rPr>
      </w:pPr>
      <w:r>
        <w:rPr>
          <w:b/>
          <w:sz w:val="24"/>
          <w:szCs w:val="24"/>
        </w:rPr>
        <w:t>REUISITI TECNICI</w:t>
      </w:r>
    </w:p>
    <w:p w14:paraId="1903F12F" w14:textId="77777777" w:rsidR="00B66D53" w:rsidRDefault="00B66D53" w:rsidP="00B66D53">
      <w:pPr>
        <w:pStyle w:val="Paragrafoelenco"/>
        <w:jc w:val="center"/>
        <w:rPr>
          <w:b/>
          <w:sz w:val="24"/>
          <w:szCs w:val="24"/>
        </w:rPr>
      </w:pPr>
    </w:p>
    <w:p w14:paraId="1D41E671" w14:textId="2FBC6193" w:rsidR="00B66D53" w:rsidRPr="00B66D53" w:rsidRDefault="00B66D53" w:rsidP="00B66D53">
      <w:pPr>
        <w:pStyle w:val="Paragrafoelenco"/>
        <w:numPr>
          <w:ilvl w:val="0"/>
          <w:numId w:val="2"/>
        </w:numPr>
        <w:rPr>
          <w:bCs/>
          <w:sz w:val="24"/>
          <w:szCs w:val="24"/>
        </w:rPr>
      </w:pPr>
      <w:r w:rsidRPr="00B66D53">
        <w:rPr>
          <w:bCs/>
          <w:sz w:val="24"/>
          <w:szCs w:val="24"/>
        </w:rPr>
        <w:t>Utilizzare i socket del linguaggio Java per la comunicazione client/server.</w:t>
      </w:r>
    </w:p>
    <w:p w14:paraId="68F80F41" w14:textId="2ABD9BE3" w:rsidR="00B66D53" w:rsidRPr="00B66D53" w:rsidRDefault="00B66D53" w:rsidP="00B66D53">
      <w:pPr>
        <w:pStyle w:val="Paragrafoelenco"/>
        <w:numPr>
          <w:ilvl w:val="0"/>
          <w:numId w:val="2"/>
        </w:numPr>
        <w:rPr>
          <w:bCs/>
          <w:sz w:val="24"/>
          <w:szCs w:val="24"/>
        </w:rPr>
      </w:pPr>
      <w:r w:rsidRPr="00B66D53">
        <w:rPr>
          <w:bCs/>
          <w:sz w:val="24"/>
          <w:szCs w:val="24"/>
        </w:rPr>
        <w:t>Garantire che il codice sia ben documentato e conforme alle buone pratiche di programmazione.</w:t>
      </w:r>
    </w:p>
    <w:p w14:paraId="1319E829" w14:textId="5D46A7A5" w:rsidR="00B66D53" w:rsidRDefault="00B66D53" w:rsidP="00B66D53">
      <w:pPr>
        <w:pStyle w:val="Paragrafoelenco"/>
        <w:numPr>
          <w:ilvl w:val="0"/>
          <w:numId w:val="2"/>
        </w:numPr>
        <w:rPr>
          <w:bCs/>
          <w:sz w:val="24"/>
          <w:szCs w:val="24"/>
        </w:rPr>
      </w:pPr>
      <w:r w:rsidRPr="00B66D53">
        <w:rPr>
          <w:bCs/>
          <w:sz w:val="24"/>
          <w:szCs w:val="24"/>
        </w:rPr>
        <w:t>Gestire contemporaneamente più client con l’uso di thread sul lato server.</w:t>
      </w:r>
    </w:p>
    <w:p w14:paraId="7A9A4A2B" w14:textId="17616FFF" w:rsidR="00B66D53" w:rsidRDefault="00B66D53" w:rsidP="00B66D53">
      <w:pPr>
        <w:rPr>
          <w:bCs/>
          <w:sz w:val="24"/>
          <w:szCs w:val="24"/>
        </w:rPr>
      </w:pPr>
    </w:p>
    <w:p w14:paraId="10123DF1" w14:textId="77777777" w:rsidR="00B66D53" w:rsidRPr="00B66D53" w:rsidRDefault="00B66D53" w:rsidP="00B66D53">
      <w:pPr>
        <w:rPr>
          <w:bCs/>
          <w:sz w:val="24"/>
          <w:szCs w:val="24"/>
        </w:rPr>
      </w:pPr>
    </w:p>
    <w:p w14:paraId="6F2848B0" w14:textId="777987D6" w:rsidR="00B66D53" w:rsidRDefault="00B66D53" w:rsidP="00B66D53">
      <w:pPr>
        <w:pStyle w:val="Paragrafoelenco"/>
        <w:rPr>
          <w:b/>
          <w:sz w:val="24"/>
          <w:szCs w:val="24"/>
        </w:rPr>
      </w:pPr>
    </w:p>
    <w:p w14:paraId="0C5D1F58" w14:textId="602A2714" w:rsidR="00B66D53" w:rsidRDefault="00B66D53" w:rsidP="00B66D53">
      <w:pPr>
        <w:pStyle w:val="Paragrafoelenco"/>
        <w:rPr>
          <w:b/>
          <w:sz w:val="24"/>
          <w:szCs w:val="24"/>
        </w:rPr>
      </w:pPr>
      <w:r>
        <w:rPr>
          <w:b/>
          <w:sz w:val="24"/>
          <w:szCs w:val="24"/>
        </w:rPr>
        <w:t>ESTENSIONI</w:t>
      </w:r>
    </w:p>
    <w:p w14:paraId="4C2A267F" w14:textId="0813B620" w:rsidR="00B66D53" w:rsidRDefault="00B66D53" w:rsidP="00B66D53">
      <w:pPr>
        <w:pStyle w:val="Paragrafoelenco"/>
        <w:jc w:val="center"/>
        <w:rPr>
          <w:b/>
          <w:sz w:val="24"/>
          <w:szCs w:val="24"/>
        </w:rPr>
      </w:pPr>
    </w:p>
    <w:p w14:paraId="773E90E2" w14:textId="1A4BBC79" w:rsidR="00B66D53" w:rsidRPr="00B66D53" w:rsidRDefault="00B66D53" w:rsidP="00B66D53">
      <w:pPr>
        <w:pStyle w:val="Paragrafoelenco"/>
        <w:numPr>
          <w:ilvl w:val="0"/>
          <w:numId w:val="2"/>
        </w:numPr>
        <w:rPr>
          <w:bCs/>
          <w:sz w:val="24"/>
          <w:szCs w:val="24"/>
        </w:rPr>
      </w:pPr>
      <w:r w:rsidRPr="00B66D53">
        <w:rPr>
          <w:bCs/>
          <w:sz w:val="24"/>
          <w:szCs w:val="24"/>
        </w:rPr>
        <w:t>Implementare funzioni avanzate come la possibilità di filtrare o ordinare i dati.</w:t>
      </w:r>
    </w:p>
    <w:p w14:paraId="668A221B" w14:textId="74A2F5D3" w:rsidR="00B66D53" w:rsidRPr="00B66D53" w:rsidRDefault="00B66D53" w:rsidP="00B66D53">
      <w:pPr>
        <w:pStyle w:val="Paragrafoelenco"/>
        <w:numPr>
          <w:ilvl w:val="0"/>
          <w:numId w:val="2"/>
        </w:numPr>
        <w:rPr>
          <w:bCs/>
          <w:sz w:val="24"/>
          <w:szCs w:val="24"/>
        </w:rPr>
      </w:pPr>
      <w:r w:rsidRPr="00B66D53">
        <w:rPr>
          <w:bCs/>
          <w:sz w:val="24"/>
          <w:szCs w:val="24"/>
        </w:rPr>
        <w:t>Realizzare un client avanzato dotato di interfaccia grafica.</w:t>
      </w:r>
    </w:p>
    <w:p w14:paraId="398D8016" w14:textId="245BE668" w:rsidR="00B66D53" w:rsidRPr="00B66D53" w:rsidRDefault="00B66D53" w:rsidP="00B66D53">
      <w:pPr>
        <w:pStyle w:val="Paragrafoelenco"/>
        <w:numPr>
          <w:ilvl w:val="0"/>
          <w:numId w:val="2"/>
        </w:numPr>
        <w:rPr>
          <w:bCs/>
          <w:sz w:val="24"/>
          <w:szCs w:val="24"/>
        </w:rPr>
      </w:pPr>
      <w:r w:rsidRPr="00B66D53">
        <w:rPr>
          <w:bCs/>
          <w:sz w:val="24"/>
          <w:szCs w:val="24"/>
        </w:rPr>
        <w:t>Implementare analoga applicazione client/server su protocollo UDP.</w:t>
      </w:r>
    </w:p>
    <w:p w14:paraId="0560F9CF" w14:textId="77777777" w:rsidR="005B6F26" w:rsidRDefault="005B6F26" w:rsidP="00766B0B">
      <w:pPr>
        <w:rPr>
          <w:b/>
          <w:sz w:val="24"/>
          <w:szCs w:val="24"/>
        </w:rPr>
      </w:pPr>
    </w:p>
    <w:p w14:paraId="745C2667" w14:textId="77777777" w:rsidR="005B6F26" w:rsidRDefault="005B6F26" w:rsidP="00766B0B">
      <w:pPr>
        <w:rPr>
          <w:b/>
          <w:sz w:val="24"/>
          <w:szCs w:val="24"/>
        </w:rPr>
        <w:sectPr w:rsidR="005B6F26" w:rsidSect="000078F5">
          <w:headerReference w:type="default" r:id="rId12"/>
          <w:footerReference w:type="default" r:id="rId13"/>
          <w:pgSz w:w="11906" w:h="16838"/>
          <w:pgMar w:top="1417" w:right="1134" w:bottom="1134" w:left="1134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14:paraId="0A994122" w14:textId="34647EA2" w:rsidR="00C46428" w:rsidRDefault="00C46428" w:rsidP="00C46428">
      <w:pPr>
        <w:pBdr>
          <w:bottom w:val="single" w:sz="6" w:space="12" w:color="auto"/>
        </w:pBdr>
        <w:rPr>
          <w:b/>
          <w:sz w:val="24"/>
          <w:szCs w:val="24"/>
        </w:rPr>
      </w:pPr>
    </w:p>
    <w:p w14:paraId="2C358CF5" w14:textId="71558283" w:rsidR="0074052C" w:rsidRDefault="00C46428" w:rsidP="00C46428">
      <w:pPr>
        <w:pBdr>
          <w:bottom w:val="single" w:sz="6" w:space="12" w:color="auto"/>
        </w:pBdr>
        <w:jc w:val="center"/>
        <w:rPr>
          <w:sz w:val="24"/>
          <w:szCs w:val="24"/>
        </w:rPr>
      </w:pPr>
      <w:r>
        <w:rPr>
          <w:b/>
          <w:sz w:val="24"/>
          <w:szCs w:val="24"/>
        </w:rPr>
        <w:t>DESCRIZIONE DEL CODICE IMPIEGATO</w:t>
      </w:r>
    </w:p>
    <w:sectPr w:rsidR="0074052C" w:rsidSect="000078F5">
      <w:pgSz w:w="11906" w:h="16838"/>
      <w:pgMar w:top="1417" w:right="1134" w:bottom="1134" w:left="1134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D16D9B" w14:textId="77777777" w:rsidR="00773B26" w:rsidRDefault="00773B26" w:rsidP="00766B0B">
      <w:pPr>
        <w:spacing w:after="0" w:line="240" w:lineRule="auto"/>
      </w:pPr>
      <w:r>
        <w:separator/>
      </w:r>
    </w:p>
  </w:endnote>
  <w:endnote w:type="continuationSeparator" w:id="0">
    <w:p w14:paraId="36C4A63C" w14:textId="77777777" w:rsidR="00773B26" w:rsidRDefault="00773B26" w:rsidP="00766B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EAE5AE4-5A83-4BB7-B253-5C0C89CF300D}"/>
    <w:embedBold r:id="rId2" w:fontKey="{C49CD938-2F3D-4E2A-B3E9-2887ABE61954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377464"/>
      <w:docPartObj>
        <w:docPartGallery w:val="Page Numbers (Bottom of Page)"/>
        <w:docPartUnique/>
      </w:docPartObj>
    </w:sdtPr>
    <w:sdtEndPr/>
    <w:sdtContent>
      <w:p w14:paraId="28927074" w14:textId="77777777" w:rsidR="001E506E" w:rsidRDefault="001E506E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7FD3">
          <w:rPr>
            <w:noProof/>
          </w:rPr>
          <w:t>4</w:t>
        </w:r>
        <w:r>
          <w:fldChar w:fldCharType="end"/>
        </w:r>
      </w:p>
    </w:sdtContent>
  </w:sdt>
  <w:p w14:paraId="14F0D9ED" w14:textId="77777777" w:rsidR="001E506E" w:rsidRDefault="001E506E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C02D11" w14:textId="77777777" w:rsidR="00773B26" w:rsidRDefault="00773B26" w:rsidP="00766B0B">
      <w:pPr>
        <w:spacing w:after="0" w:line="240" w:lineRule="auto"/>
      </w:pPr>
      <w:r>
        <w:separator/>
      </w:r>
    </w:p>
  </w:footnote>
  <w:footnote w:type="continuationSeparator" w:id="0">
    <w:p w14:paraId="12843E09" w14:textId="77777777" w:rsidR="00773B26" w:rsidRDefault="00773B26" w:rsidP="00766B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98A4C" w14:textId="77777777" w:rsidR="00766B0B" w:rsidRDefault="00766B0B">
    <w:pPr>
      <w:pStyle w:val="Intestazione"/>
    </w:pPr>
    <w:r>
      <w:rPr>
        <w:noProof/>
        <w:lang w:eastAsia="it-IT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0476EA3" wp14:editId="6F6C33AF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ttango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o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73D6E25D" w14:textId="5AF17040" w:rsidR="00766B0B" w:rsidRDefault="00C46428">
                              <w:pPr>
                                <w:pStyle w:val="Intestazion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PROGETTO AUTOVELOX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20476EA3" id="Rettangolo 197" o:spid="_x0000_s105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o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73D6E25D" w14:textId="5AF17040" w:rsidR="00766B0B" w:rsidRDefault="00C46428">
                        <w:pPr>
                          <w:pStyle w:val="Intestazion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PROGETTO AUTOVELOX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D3E28"/>
    <w:multiLevelType w:val="hybridMultilevel"/>
    <w:tmpl w:val="6C9063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39709B"/>
    <w:multiLevelType w:val="hybridMultilevel"/>
    <w:tmpl w:val="8DD0DABC"/>
    <w:lvl w:ilvl="0" w:tplc="B6C4F64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proofState w:spelling="clean" w:grammar="clean"/>
  <w:attachedTemplate r:id="rId1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2E9"/>
    <w:rsid w:val="000078F5"/>
    <w:rsid w:val="00016F6B"/>
    <w:rsid w:val="00034B65"/>
    <w:rsid w:val="0003750E"/>
    <w:rsid w:val="000D1A39"/>
    <w:rsid w:val="000E76A2"/>
    <w:rsid w:val="00100A07"/>
    <w:rsid w:val="001237F3"/>
    <w:rsid w:val="001718D0"/>
    <w:rsid w:val="00190767"/>
    <w:rsid w:val="001E506E"/>
    <w:rsid w:val="001E775F"/>
    <w:rsid w:val="002A2677"/>
    <w:rsid w:val="002C12E9"/>
    <w:rsid w:val="002C7E75"/>
    <w:rsid w:val="002F4F68"/>
    <w:rsid w:val="00326B6D"/>
    <w:rsid w:val="00335863"/>
    <w:rsid w:val="003E70E3"/>
    <w:rsid w:val="00414713"/>
    <w:rsid w:val="00423B55"/>
    <w:rsid w:val="0046446C"/>
    <w:rsid w:val="004A444E"/>
    <w:rsid w:val="004A6C64"/>
    <w:rsid w:val="004B2008"/>
    <w:rsid w:val="004B4CDF"/>
    <w:rsid w:val="00530264"/>
    <w:rsid w:val="005533FE"/>
    <w:rsid w:val="00580A25"/>
    <w:rsid w:val="005A796C"/>
    <w:rsid w:val="005B4F38"/>
    <w:rsid w:val="005B6F26"/>
    <w:rsid w:val="005B7FD3"/>
    <w:rsid w:val="005D48C9"/>
    <w:rsid w:val="00621C08"/>
    <w:rsid w:val="0066095D"/>
    <w:rsid w:val="006E7A9C"/>
    <w:rsid w:val="0074052C"/>
    <w:rsid w:val="0074709C"/>
    <w:rsid w:val="00751AB8"/>
    <w:rsid w:val="00766B0B"/>
    <w:rsid w:val="00773B26"/>
    <w:rsid w:val="00774197"/>
    <w:rsid w:val="008313B6"/>
    <w:rsid w:val="008451F1"/>
    <w:rsid w:val="00854E5E"/>
    <w:rsid w:val="0089697D"/>
    <w:rsid w:val="008E2BF9"/>
    <w:rsid w:val="00956A5B"/>
    <w:rsid w:val="009850D4"/>
    <w:rsid w:val="009A3480"/>
    <w:rsid w:val="009B789C"/>
    <w:rsid w:val="009F4FE3"/>
    <w:rsid w:val="00A17BB7"/>
    <w:rsid w:val="00A204BE"/>
    <w:rsid w:val="00A30F86"/>
    <w:rsid w:val="00A334DD"/>
    <w:rsid w:val="00A44E80"/>
    <w:rsid w:val="00A75186"/>
    <w:rsid w:val="00B02F82"/>
    <w:rsid w:val="00B229ED"/>
    <w:rsid w:val="00B334E6"/>
    <w:rsid w:val="00B62C0E"/>
    <w:rsid w:val="00B66D53"/>
    <w:rsid w:val="00C17EE7"/>
    <w:rsid w:val="00C4304C"/>
    <w:rsid w:val="00C46428"/>
    <w:rsid w:val="00C5207A"/>
    <w:rsid w:val="00D05616"/>
    <w:rsid w:val="00D56F6D"/>
    <w:rsid w:val="00DF02AC"/>
    <w:rsid w:val="00E06662"/>
    <w:rsid w:val="00E07356"/>
    <w:rsid w:val="00E15C8B"/>
    <w:rsid w:val="00E3331C"/>
    <w:rsid w:val="00E40FEE"/>
    <w:rsid w:val="00E575E9"/>
    <w:rsid w:val="00E67026"/>
    <w:rsid w:val="00EC5065"/>
    <w:rsid w:val="00EE548E"/>
    <w:rsid w:val="00F02280"/>
    <w:rsid w:val="00F35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A03822"/>
  <w15:chartTrackingRefBased/>
  <w15:docId w15:val="{5238D486-981D-4AA1-8E23-ED4D6B456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B334E6"/>
    <w:rPr>
      <w:color w:val="808080"/>
    </w:rPr>
  </w:style>
  <w:style w:type="paragraph" w:styleId="Intestazione">
    <w:name w:val="header"/>
    <w:basedOn w:val="Normale"/>
    <w:link w:val="IntestazioneCarattere"/>
    <w:uiPriority w:val="99"/>
    <w:unhideWhenUsed/>
    <w:rsid w:val="00766B0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66B0B"/>
  </w:style>
  <w:style w:type="paragraph" w:styleId="Pidipagina">
    <w:name w:val="footer"/>
    <w:basedOn w:val="Normale"/>
    <w:link w:val="PidipaginaCarattere"/>
    <w:uiPriority w:val="99"/>
    <w:unhideWhenUsed/>
    <w:rsid w:val="00766B0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66B0B"/>
  </w:style>
  <w:style w:type="table" w:styleId="Grigliatabella">
    <w:name w:val="Table Grid"/>
    <w:basedOn w:val="Tabellanormale"/>
    <w:uiPriority w:val="39"/>
    <w:rsid w:val="00766B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imandocommento">
    <w:name w:val="annotation reference"/>
    <w:basedOn w:val="Carpredefinitoparagrafo"/>
    <w:uiPriority w:val="99"/>
    <w:semiHidden/>
    <w:unhideWhenUsed/>
    <w:rsid w:val="00B229ED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B229ED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B229ED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B229ED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B229ED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229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229ED"/>
    <w:rPr>
      <w:rFonts w:ascii="Segoe UI" w:hAnsi="Segoe UI" w:cs="Segoe UI"/>
      <w:sz w:val="18"/>
      <w:szCs w:val="18"/>
    </w:rPr>
  </w:style>
  <w:style w:type="paragraph" w:styleId="Nessunaspaziatura">
    <w:name w:val="No Spacing"/>
    <w:link w:val="NessunaspaziaturaCarattere"/>
    <w:uiPriority w:val="1"/>
    <w:qFormat/>
    <w:rsid w:val="003E70E3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3E70E3"/>
    <w:rPr>
      <w:rFonts w:eastAsiaTheme="minorEastAsia"/>
      <w:lang w:eastAsia="it-IT"/>
    </w:rPr>
  </w:style>
  <w:style w:type="paragraph" w:styleId="Paragrafoelenco">
    <w:name w:val="List Paragraph"/>
    <w:basedOn w:val="Normale"/>
    <w:uiPriority w:val="34"/>
    <w:qFormat/>
    <w:rsid w:val="008313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ssa\Documents\RelazioneElettronic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AA24C5AA61D4B2FAC100502AC0DCDF4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827926F7-D854-43A2-9837-F4765F09BC29}"/>
      </w:docPartPr>
      <w:docPartBody>
        <w:p w:rsidR="005F24BA" w:rsidRDefault="005F24BA">
          <w:pPr>
            <w:pStyle w:val="DAA24C5AA61D4B2FAC100502AC0DCDF4"/>
          </w:pPr>
          <w:r>
            <w:rPr>
              <w:color w:val="FFFFFF" w:themeColor="background1"/>
              <w:sz w:val="28"/>
              <w:szCs w:val="28"/>
            </w:rPr>
            <w:t>[Data]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4BA"/>
    <w:rsid w:val="00326B6D"/>
    <w:rsid w:val="005F24BA"/>
    <w:rsid w:val="00BE3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5F24BA"/>
    <w:rPr>
      <w:color w:val="808080"/>
    </w:rPr>
  </w:style>
  <w:style w:type="paragraph" w:customStyle="1" w:styleId="1B652EF246D346DA95CDC680400C7D2A">
    <w:name w:val="1B652EF246D346DA95CDC680400C7D2A"/>
  </w:style>
  <w:style w:type="paragraph" w:customStyle="1" w:styleId="FBFDE8E8678B4F73BB9B67D20E07831E">
    <w:name w:val="FBFDE8E8678B4F73BB9B67D20E07831E"/>
  </w:style>
  <w:style w:type="paragraph" w:customStyle="1" w:styleId="E50EFCE42D8B437489C3DD0062A88C67">
    <w:name w:val="E50EFCE42D8B437489C3DD0062A88C67"/>
  </w:style>
  <w:style w:type="paragraph" w:customStyle="1" w:styleId="EB4D478960B34667A6094E185471B334">
    <w:name w:val="EB4D478960B34667A6094E185471B334"/>
  </w:style>
  <w:style w:type="paragraph" w:customStyle="1" w:styleId="C87DBBDDB8E344E2953FD10DFC68B556">
    <w:name w:val="C87DBBDDB8E344E2953FD10DFC68B556"/>
  </w:style>
  <w:style w:type="paragraph" w:customStyle="1" w:styleId="DAA24C5AA61D4B2FAC100502AC0DCDF4">
    <w:name w:val="DAA24C5AA61D4B2FAC100502AC0DCDF4"/>
  </w:style>
  <w:style w:type="paragraph" w:customStyle="1" w:styleId="C2B96081884F407BB9BA3DB13153948A">
    <w:name w:val="C2B96081884F407BB9BA3DB13153948A"/>
    <w:rsid w:val="005F24BA"/>
  </w:style>
  <w:style w:type="paragraph" w:customStyle="1" w:styleId="4F77CBDA093642BC87154ADBB38043CF">
    <w:name w:val="4F77CBDA093642BC87154ADBB38043CF"/>
    <w:rsid w:val="005F24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2025-04-01T00:00:00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73838D4B7842D42BB734E0D1005856A" ma:contentTypeVersion="13" ma:contentTypeDescription="Creare un nuovo documento." ma:contentTypeScope="" ma:versionID="bd17359d994b2800bc6b229e241fddfa">
  <xsd:schema xmlns:xsd="http://www.w3.org/2001/XMLSchema" xmlns:xs="http://www.w3.org/2001/XMLSchema" xmlns:p="http://schemas.microsoft.com/office/2006/metadata/properties" xmlns:ns3="0b9532c9-1e24-469a-832f-3278c74fab6b" xmlns:ns4="3a15e6af-edf4-4a69-b856-39593768b579" targetNamespace="http://schemas.microsoft.com/office/2006/metadata/properties" ma:root="true" ma:fieldsID="6ac6e9d3bbbab8f1dbdcca136c4980a2" ns3:_="" ns4:_="">
    <xsd:import namespace="0b9532c9-1e24-469a-832f-3278c74fab6b"/>
    <xsd:import namespace="3a15e6af-edf4-4a69-b856-39593768b57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9532c9-1e24-469a-832f-3278c74fab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15e6af-edf4-4a69-b856-39593768b579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b9532c9-1e24-469a-832f-3278c74fab6b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F2C9777-03A9-4B14-97C7-4E4A30E1481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496675B-915E-4EDA-8604-3BF6DA0F2F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9532c9-1e24-469a-832f-3278c74fab6b"/>
    <ds:schemaRef ds:uri="3a15e6af-edf4-4a69-b856-39593768b5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0EEBCA7-855A-4262-8E9D-6532002A3A4B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D4F77D8F-721E-4BB1-A571-22A0CF696178}">
  <ds:schemaRefs>
    <ds:schemaRef ds:uri="http://schemas.microsoft.com/office/2006/metadata/properties"/>
    <ds:schemaRef ds:uri="http://schemas.microsoft.com/office/infopath/2007/PartnerControls"/>
    <ds:schemaRef ds:uri="0b9532c9-1e24-469a-832f-3278c74fab6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RelazioneElettronica.dotx</Template>
  <TotalTime>20</TotalTime>
  <Pages>4</Pages>
  <Words>155</Words>
  <Characters>886</Characters>
  <Application>Microsoft Office Word</Application>
  <DocSecurity>0</DocSecurity>
  <Lines>7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RELAZIONE DI ELETTRONICA</vt:lpstr>
    </vt:vector>
  </TitlesOfParts>
  <Company/>
  <LinksUpToDate>false</LinksUpToDate>
  <CharactersWithSpaces>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PROGETTO AUTOVELOX</dc:title>
  <dc:subject/>
  <dc:creator>Cristiano Massaro</dc:creator>
  <cp:keywords/>
  <dc:description/>
  <cp:lastModifiedBy>Marturano Sferra Andrea</cp:lastModifiedBy>
  <cp:revision>3</cp:revision>
  <dcterms:created xsi:type="dcterms:W3CDTF">2025-01-08T12:06:00Z</dcterms:created>
  <dcterms:modified xsi:type="dcterms:W3CDTF">2025-04-01T10:59:00Z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0x010100F73838D4B7842D42BB734E0D1005856A</vt:lpwstr>
  </property>
</Properties>
</file>